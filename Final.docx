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C705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AADF67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ED53D0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592EA70" w14:textId="77777777" w:rsidR="003218FF" w:rsidRPr="00B10E7E" w:rsidRDefault="003218FF" w:rsidP="003218FF">
      <w:pPr>
        <w:suppressAutoHyphens/>
        <w:autoSpaceDE w:val="0"/>
        <w:autoSpaceDN w:val="0"/>
        <w:adjustRightInd w:val="0"/>
        <w:ind w:firstLine="720"/>
        <w:jc w:val="center"/>
        <w:rPr>
          <w:lang w:val="en"/>
        </w:rPr>
      </w:pPr>
    </w:p>
    <w:p w14:paraId="2038D40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EB2A2DD" wp14:editId="661EBD3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F2B0ECC" w14:textId="77777777" w:rsidR="003218FF" w:rsidRPr="00B10E7E" w:rsidRDefault="003218FF" w:rsidP="003218FF">
      <w:pPr>
        <w:suppressAutoHyphens/>
        <w:autoSpaceDE w:val="0"/>
        <w:autoSpaceDN w:val="0"/>
        <w:adjustRightInd w:val="0"/>
        <w:ind w:firstLine="720"/>
        <w:rPr>
          <w:b/>
          <w:bCs/>
          <w:sz w:val="28"/>
          <w:szCs w:val="28"/>
          <w:lang w:val="en"/>
        </w:rPr>
      </w:pPr>
    </w:p>
    <w:p w14:paraId="71E3846B" w14:textId="77777777" w:rsidR="003218FF" w:rsidRPr="00B10E7E" w:rsidRDefault="00584839"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 MÔN LẬP TRÌNH MẠNG CĂN BẢN</w:t>
      </w:r>
    </w:p>
    <w:p w14:paraId="405BF4AF"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2C6A223" w14:textId="77777777" w:rsidR="003218FF" w:rsidRPr="00B10E7E" w:rsidRDefault="003218FF" w:rsidP="003218FF">
      <w:pPr>
        <w:suppressAutoHyphens/>
        <w:autoSpaceDE w:val="0"/>
        <w:autoSpaceDN w:val="0"/>
        <w:adjustRightInd w:val="0"/>
        <w:spacing w:line="360" w:lineRule="auto"/>
        <w:rPr>
          <w:b/>
          <w:bCs/>
          <w:lang w:val="en"/>
        </w:rPr>
      </w:pPr>
    </w:p>
    <w:p w14:paraId="3946D3E9" w14:textId="77777777" w:rsidR="003218FF" w:rsidRPr="00B10E7E" w:rsidRDefault="00584839" w:rsidP="00584839">
      <w:pPr>
        <w:suppressAutoHyphens/>
        <w:autoSpaceDE w:val="0"/>
        <w:autoSpaceDN w:val="0"/>
        <w:adjustRightInd w:val="0"/>
        <w:spacing w:line="360" w:lineRule="auto"/>
        <w:jc w:val="center"/>
        <w:rPr>
          <w:b/>
          <w:bCs/>
          <w:sz w:val="48"/>
          <w:szCs w:val="48"/>
          <w:lang w:val="en"/>
        </w:rPr>
      </w:pPr>
      <w:r>
        <w:rPr>
          <w:b/>
          <w:bCs/>
          <w:sz w:val="48"/>
          <w:szCs w:val="48"/>
          <w:lang w:val="en"/>
        </w:rPr>
        <w:t>XÂY DỰNG CHƯƠNG TRÌNH QUẢN LÝ SINH VIÊN TRÊN GIAO THỨC UDP</w:t>
      </w:r>
    </w:p>
    <w:p w14:paraId="6D3C5826"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F0EA716" w14:textId="77777777" w:rsidR="003218FF" w:rsidRPr="00B10E7E" w:rsidRDefault="003218FF" w:rsidP="003218FF">
      <w:pPr>
        <w:suppressAutoHyphens/>
        <w:autoSpaceDE w:val="0"/>
        <w:autoSpaceDN w:val="0"/>
        <w:adjustRightInd w:val="0"/>
        <w:spacing w:line="360" w:lineRule="auto"/>
        <w:jc w:val="center"/>
        <w:rPr>
          <w:b/>
          <w:bCs/>
          <w:lang w:val="en"/>
        </w:rPr>
      </w:pPr>
    </w:p>
    <w:p w14:paraId="302CC572" w14:textId="77777777" w:rsidR="003218FF" w:rsidRPr="00B10E7E" w:rsidRDefault="003218FF" w:rsidP="003218FF">
      <w:pPr>
        <w:suppressAutoHyphens/>
        <w:autoSpaceDE w:val="0"/>
        <w:autoSpaceDN w:val="0"/>
        <w:adjustRightInd w:val="0"/>
        <w:spacing w:line="360" w:lineRule="auto"/>
        <w:jc w:val="both"/>
        <w:rPr>
          <w:b/>
          <w:bCs/>
          <w:lang w:val="en"/>
        </w:rPr>
      </w:pPr>
    </w:p>
    <w:p w14:paraId="409F60B5" w14:textId="77777777" w:rsidR="003218FF" w:rsidRDefault="003218FF" w:rsidP="003218FF">
      <w:pPr>
        <w:suppressAutoHyphens/>
        <w:autoSpaceDE w:val="0"/>
        <w:autoSpaceDN w:val="0"/>
        <w:adjustRightInd w:val="0"/>
        <w:spacing w:line="360" w:lineRule="auto"/>
        <w:jc w:val="both"/>
        <w:rPr>
          <w:b/>
          <w:bCs/>
          <w:lang w:val="en"/>
        </w:rPr>
      </w:pPr>
    </w:p>
    <w:p w14:paraId="3D4DE5BB" w14:textId="77777777" w:rsidR="00CF1E0A" w:rsidRPr="00B10E7E" w:rsidRDefault="00CF1E0A" w:rsidP="003218FF">
      <w:pPr>
        <w:suppressAutoHyphens/>
        <w:autoSpaceDE w:val="0"/>
        <w:autoSpaceDN w:val="0"/>
        <w:adjustRightInd w:val="0"/>
        <w:spacing w:line="360" w:lineRule="auto"/>
        <w:jc w:val="both"/>
        <w:rPr>
          <w:b/>
          <w:bCs/>
          <w:lang w:val="en"/>
        </w:rPr>
      </w:pPr>
    </w:p>
    <w:p w14:paraId="707318F0" w14:textId="77777777" w:rsidR="003218FF" w:rsidRPr="00B10E7E" w:rsidRDefault="003218FF" w:rsidP="003218FF">
      <w:pPr>
        <w:suppressAutoHyphens/>
        <w:autoSpaceDE w:val="0"/>
        <w:autoSpaceDN w:val="0"/>
        <w:adjustRightInd w:val="0"/>
        <w:spacing w:line="360" w:lineRule="auto"/>
        <w:jc w:val="both"/>
        <w:rPr>
          <w:b/>
          <w:bCs/>
          <w:lang w:val="en"/>
        </w:rPr>
      </w:pPr>
    </w:p>
    <w:p w14:paraId="0A909F82" w14:textId="77777777" w:rsidR="003218FF" w:rsidRPr="00B10E7E" w:rsidRDefault="003218FF" w:rsidP="003218FF">
      <w:pPr>
        <w:suppressAutoHyphens/>
        <w:autoSpaceDE w:val="0"/>
        <w:autoSpaceDN w:val="0"/>
        <w:adjustRightInd w:val="0"/>
        <w:spacing w:line="360" w:lineRule="auto"/>
        <w:jc w:val="both"/>
        <w:rPr>
          <w:b/>
          <w:bCs/>
          <w:lang w:val="en"/>
        </w:rPr>
      </w:pPr>
    </w:p>
    <w:p w14:paraId="6943FC7D" w14:textId="77777777" w:rsidR="003218FF" w:rsidRPr="00584839"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84839">
        <w:rPr>
          <w:b/>
          <w:sz w:val="28"/>
          <w:szCs w:val="28"/>
        </w:rPr>
        <w:t>TỐNG THANH VĂN</w:t>
      </w:r>
    </w:p>
    <w:p w14:paraId="703A4570" w14:textId="77777777" w:rsidR="003218FF" w:rsidRPr="00584839"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84839">
        <w:rPr>
          <w:b/>
          <w:bCs/>
          <w:sz w:val="28"/>
          <w:szCs w:val="28"/>
        </w:rPr>
        <w:t>LÊ TUẤN THÔNG - 51900562</w:t>
      </w:r>
    </w:p>
    <w:p w14:paraId="0686C776" w14:textId="1FA39B71" w:rsidR="00291721" w:rsidRPr="00584839" w:rsidRDefault="0078288F" w:rsidP="003218FF">
      <w:pPr>
        <w:suppressAutoHyphens/>
        <w:autoSpaceDE w:val="0"/>
        <w:autoSpaceDN w:val="0"/>
        <w:adjustRightInd w:val="0"/>
        <w:spacing w:line="360" w:lineRule="auto"/>
        <w:jc w:val="right"/>
        <w:rPr>
          <w:b/>
          <w:sz w:val="28"/>
          <w:szCs w:val="28"/>
        </w:rPr>
      </w:pPr>
      <w:r>
        <w:rPr>
          <w:b/>
          <w:sz w:val="28"/>
          <w:szCs w:val="28"/>
        </w:rPr>
        <w:t>PHẠM NGUYỄN</w:t>
      </w:r>
      <w:r w:rsidR="00584839">
        <w:rPr>
          <w:b/>
          <w:sz w:val="28"/>
          <w:szCs w:val="28"/>
        </w:rPr>
        <w:t xml:space="preserve"> </w:t>
      </w:r>
      <w:r>
        <w:rPr>
          <w:b/>
          <w:sz w:val="28"/>
          <w:szCs w:val="28"/>
        </w:rPr>
        <w:t>–</w:t>
      </w:r>
      <w:r w:rsidR="00584839">
        <w:rPr>
          <w:b/>
          <w:sz w:val="28"/>
          <w:szCs w:val="28"/>
        </w:rPr>
        <w:t xml:space="preserve"> </w:t>
      </w:r>
      <w:r>
        <w:rPr>
          <w:b/>
          <w:sz w:val="28"/>
          <w:szCs w:val="28"/>
        </w:rPr>
        <w:t>52000092</w:t>
      </w:r>
    </w:p>
    <w:p w14:paraId="7B9EB163" w14:textId="20490F50" w:rsidR="003218FF" w:rsidRPr="0058483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84839">
        <w:rPr>
          <w:b/>
          <w:bCs/>
          <w:sz w:val="28"/>
          <w:szCs w:val="28"/>
        </w:rPr>
        <w:t>19050401</w:t>
      </w:r>
      <w:r w:rsidR="00681568">
        <w:rPr>
          <w:b/>
          <w:bCs/>
          <w:sz w:val="28"/>
          <w:szCs w:val="28"/>
        </w:rPr>
        <w:t>-20050261</w:t>
      </w:r>
    </w:p>
    <w:p w14:paraId="120813A9" w14:textId="3F041A09" w:rsidR="003218FF" w:rsidRPr="0058483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84839">
        <w:rPr>
          <w:b/>
          <w:bCs/>
          <w:sz w:val="28"/>
          <w:szCs w:val="28"/>
        </w:rPr>
        <w:t>23</w:t>
      </w:r>
      <w:r w:rsidR="00681568">
        <w:rPr>
          <w:b/>
          <w:bCs/>
          <w:sz w:val="28"/>
          <w:szCs w:val="28"/>
        </w:rPr>
        <w:t>-24</w:t>
      </w:r>
    </w:p>
    <w:p w14:paraId="5AE6F510" w14:textId="77777777" w:rsidR="003218FF" w:rsidRPr="00CA1C39" w:rsidRDefault="003218FF" w:rsidP="003218FF">
      <w:pPr>
        <w:suppressAutoHyphens/>
        <w:autoSpaceDE w:val="0"/>
        <w:autoSpaceDN w:val="0"/>
        <w:adjustRightInd w:val="0"/>
        <w:jc w:val="center"/>
        <w:rPr>
          <w:b/>
          <w:bCs/>
          <w:lang w:val="vi-VN"/>
        </w:rPr>
      </w:pPr>
    </w:p>
    <w:p w14:paraId="69544944"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584839">
        <w:rPr>
          <w:b/>
          <w:bCs/>
          <w:iCs/>
          <w:sz w:val="28"/>
          <w:szCs w:val="28"/>
        </w:rPr>
        <w:t>23</w:t>
      </w:r>
      <w:r w:rsidRPr="00CA1C39">
        <w:rPr>
          <w:b/>
          <w:sz w:val="26"/>
          <w:szCs w:val="26"/>
          <w:lang w:val="vi-VN"/>
        </w:rPr>
        <w:br w:type="page"/>
      </w:r>
    </w:p>
    <w:p w14:paraId="618BA977" w14:textId="77777777" w:rsidR="003218FF" w:rsidRPr="00115628" w:rsidRDefault="003218FF" w:rsidP="003218FF">
      <w:pPr>
        <w:suppressAutoHyphens/>
        <w:autoSpaceDE w:val="0"/>
        <w:autoSpaceDN w:val="0"/>
        <w:adjustRightInd w:val="0"/>
        <w:jc w:val="center"/>
        <w:rPr>
          <w:sz w:val="28"/>
          <w:szCs w:val="28"/>
          <w:lang w:val="vi-VN"/>
        </w:rPr>
      </w:pPr>
      <w:r w:rsidRPr="00115628">
        <w:rPr>
          <w:bCs/>
          <w:sz w:val="28"/>
          <w:szCs w:val="28"/>
          <w:lang w:val="vi-VN"/>
        </w:rPr>
        <w:lastRenderedPageBreak/>
        <w:t>TỔNG LIÊN ĐOÀN LAO ĐỘNG VIỆT NAM</w:t>
      </w:r>
    </w:p>
    <w:p w14:paraId="45F12C6C" w14:textId="77777777" w:rsidR="003218FF" w:rsidRPr="00B10E7E" w:rsidRDefault="003218FF" w:rsidP="003218FF">
      <w:pPr>
        <w:suppressAutoHyphens/>
        <w:autoSpaceDE w:val="0"/>
        <w:autoSpaceDN w:val="0"/>
        <w:adjustRightInd w:val="0"/>
        <w:jc w:val="center"/>
        <w:rPr>
          <w:sz w:val="28"/>
          <w:szCs w:val="28"/>
          <w:lang w:val="vi-VN"/>
        </w:rPr>
      </w:pPr>
      <w:r w:rsidRPr="00115628">
        <w:rPr>
          <w:b/>
          <w:bCs/>
          <w:sz w:val="28"/>
          <w:szCs w:val="28"/>
          <w:lang w:val="vi-VN"/>
        </w:rPr>
        <w:t>TR</w:t>
      </w:r>
      <w:r w:rsidRPr="00B10E7E">
        <w:rPr>
          <w:b/>
          <w:bCs/>
          <w:sz w:val="28"/>
          <w:szCs w:val="28"/>
          <w:lang w:val="vi-VN"/>
        </w:rPr>
        <w:t>ƯỜNG ĐẠI HỌC TÔN ĐỨC THẮNG</w:t>
      </w:r>
    </w:p>
    <w:p w14:paraId="5041FE2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0EC1077A" w14:textId="77777777" w:rsidR="003218FF" w:rsidRPr="00B10E7E" w:rsidRDefault="003218FF" w:rsidP="003218FF">
      <w:pPr>
        <w:suppressAutoHyphens/>
        <w:autoSpaceDE w:val="0"/>
        <w:autoSpaceDN w:val="0"/>
        <w:adjustRightInd w:val="0"/>
        <w:ind w:firstLine="720"/>
        <w:jc w:val="center"/>
        <w:rPr>
          <w:lang w:val="en"/>
        </w:rPr>
      </w:pPr>
    </w:p>
    <w:p w14:paraId="1E4881DA"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44E0262" wp14:editId="7FBE38C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EAA5A51" w14:textId="77777777" w:rsidR="003218FF" w:rsidRPr="00B10E7E" w:rsidRDefault="003218FF" w:rsidP="003218FF">
      <w:pPr>
        <w:suppressAutoHyphens/>
        <w:autoSpaceDE w:val="0"/>
        <w:autoSpaceDN w:val="0"/>
        <w:adjustRightInd w:val="0"/>
        <w:ind w:firstLine="720"/>
        <w:rPr>
          <w:b/>
          <w:bCs/>
          <w:sz w:val="28"/>
          <w:szCs w:val="28"/>
          <w:lang w:val="en"/>
        </w:rPr>
      </w:pPr>
    </w:p>
    <w:p w14:paraId="4857B243" w14:textId="77777777" w:rsidR="003218FF" w:rsidRPr="00B10E7E" w:rsidRDefault="003218FF" w:rsidP="003218FF">
      <w:pPr>
        <w:suppressAutoHyphens/>
        <w:autoSpaceDE w:val="0"/>
        <w:autoSpaceDN w:val="0"/>
        <w:adjustRightInd w:val="0"/>
        <w:ind w:firstLine="720"/>
        <w:rPr>
          <w:b/>
          <w:bCs/>
          <w:sz w:val="28"/>
          <w:szCs w:val="28"/>
          <w:lang w:val="en"/>
        </w:rPr>
      </w:pPr>
    </w:p>
    <w:p w14:paraId="675E9033" w14:textId="77777777" w:rsidR="00584839" w:rsidRPr="00B10E7E" w:rsidRDefault="00584839" w:rsidP="00584839">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 MÔN LẬP TRÌNH MẠNG CĂN BẢN</w:t>
      </w:r>
    </w:p>
    <w:p w14:paraId="31CEE8E4" w14:textId="77777777" w:rsidR="003218FF" w:rsidRDefault="003218FF" w:rsidP="003218FF">
      <w:pPr>
        <w:suppressAutoHyphens/>
        <w:autoSpaceDE w:val="0"/>
        <w:autoSpaceDN w:val="0"/>
        <w:adjustRightInd w:val="0"/>
        <w:spacing w:line="360" w:lineRule="auto"/>
        <w:rPr>
          <w:b/>
          <w:bCs/>
          <w:lang w:val="en"/>
        </w:rPr>
      </w:pPr>
    </w:p>
    <w:p w14:paraId="69C95009" w14:textId="77777777" w:rsidR="00CA1C39" w:rsidRPr="00B10E7E" w:rsidRDefault="00CA1C39" w:rsidP="003218FF">
      <w:pPr>
        <w:suppressAutoHyphens/>
        <w:autoSpaceDE w:val="0"/>
        <w:autoSpaceDN w:val="0"/>
        <w:adjustRightInd w:val="0"/>
        <w:spacing w:line="360" w:lineRule="auto"/>
        <w:rPr>
          <w:b/>
          <w:bCs/>
          <w:lang w:val="en"/>
        </w:rPr>
      </w:pPr>
    </w:p>
    <w:p w14:paraId="6B1067F9" w14:textId="77777777" w:rsidR="003218FF" w:rsidRPr="00B10E7E" w:rsidRDefault="003218FF" w:rsidP="003218FF">
      <w:pPr>
        <w:suppressAutoHyphens/>
        <w:autoSpaceDE w:val="0"/>
        <w:autoSpaceDN w:val="0"/>
        <w:adjustRightInd w:val="0"/>
        <w:spacing w:line="360" w:lineRule="auto"/>
        <w:rPr>
          <w:b/>
          <w:bCs/>
          <w:lang w:val="en"/>
        </w:rPr>
      </w:pPr>
    </w:p>
    <w:p w14:paraId="6F719B36" w14:textId="77777777" w:rsidR="00584839" w:rsidRPr="00B10E7E" w:rsidRDefault="00584839" w:rsidP="00584839">
      <w:pPr>
        <w:suppressAutoHyphens/>
        <w:autoSpaceDE w:val="0"/>
        <w:autoSpaceDN w:val="0"/>
        <w:adjustRightInd w:val="0"/>
        <w:spacing w:line="360" w:lineRule="auto"/>
        <w:jc w:val="center"/>
        <w:rPr>
          <w:b/>
          <w:bCs/>
          <w:sz w:val="48"/>
          <w:szCs w:val="48"/>
          <w:lang w:val="en"/>
        </w:rPr>
      </w:pPr>
      <w:r>
        <w:rPr>
          <w:b/>
          <w:bCs/>
          <w:sz w:val="48"/>
          <w:szCs w:val="48"/>
          <w:lang w:val="en"/>
        </w:rPr>
        <w:t>XÂY DỰNG CHƯƠNG TRÌNH QUẢN LÝ SINH VIÊN TRÊN GIAO THỨC UDP</w:t>
      </w:r>
    </w:p>
    <w:p w14:paraId="745C6C36" w14:textId="77777777" w:rsidR="003218FF" w:rsidRPr="00B10E7E" w:rsidRDefault="003C69F2"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18B04EBA" w14:textId="77777777" w:rsidR="003218FF" w:rsidRPr="00B10E7E" w:rsidRDefault="003218FF" w:rsidP="003218FF">
      <w:pPr>
        <w:suppressAutoHyphens/>
        <w:autoSpaceDE w:val="0"/>
        <w:autoSpaceDN w:val="0"/>
        <w:adjustRightInd w:val="0"/>
        <w:jc w:val="both"/>
        <w:rPr>
          <w:b/>
          <w:bCs/>
          <w:lang w:val="en"/>
        </w:rPr>
      </w:pPr>
    </w:p>
    <w:p w14:paraId="3EC8F9D5" w14:textId="77777777" w:rsidR="003218FF" w:rsidRPr="00B10E7E" w:rsidRDefault="003218FF" w:rsidP="003218FF">
      <w:pPr>
        <w:suppressAutoHyphens/>
        <w:autoSpaceDE w:val="0"/>
        <w:autoSpaceDN w:val="0"/>
        <w:adjustRightInd w:val="0"/>
        <w:jc w:val="both"/>
        <w:rPr>
          <w:b/>
          <w:bCs/>
          <w:lang w:val="en"/>
        </w:rPr>
      </w:pPr>
    </w:p>
    <w:p w14:paraId="3F252610" w14:textId="77777777" w:rsidR="003218FF" w:rsidRDefault="003218FF" w:rsidP="003218FF">
      <w:pPr>
        <w:suppressAutoHyphens/>
        <w:autoSpaceDE w:val="0"/>
        <w:autoSpaceDN w:val="0"/>
        <w:adjustRightInd w:val="0"/>
        <w:jc w:val="both"/>
        <w:rPr>
          <w:b/>
          <w:bCs/>
          <w:lang w:val="en"/>
        </w:rPr>
      </w:pPr>
    </w:p>
    <w:p w14:paraId="0F320ACF" w14:textId="77777777" w:rsidR="003218FF" w:rsidRPr="00B10E7E" w:rsidRDefault="003218FF" w:rsidP="003218FF">
      <w:pPr>
        <w:suppressAutoHyphens/>
        <w:autoSpaceDE w:val="0"/>
        <w:autoSpaceDN w:val="0"/>
        <w:adjustRightInd w:val="0"/>
        <w:jc w:val="both"/>
        <w:rPr>
          <w:b/>
          <w:bCs/>
          <w:lang w:val="en"/>
        </w:rPr>
      </w:pPr>
    </w:p>
    <w:p w14:paraId="0DD55642" w14:textId="77777777" w:rsidR="003218FF" w:rsidRPr="00B10E7E" w:rsidRDefault="003218FF" w:rsidP="003218FF">
      <w:pPr>
        <w:suppressAutoHyphens/>
        <w:autoSpaceDE w:val="0"/>
        <w:autoSpaceDN w:val="0"/>
        <w:adjustRightInd w:val="0"/>
        <w:jc w:val="both"/>
        <w:rPr>
          <w:b/>
          <w:bCs/>
          <w:lang w:val="en"/>
        </w:rPr>
      </w:pPr>
    </w:p>
    <w:p w14:paraId="4C5AD826" w14:textId="77777777" w:rsidR="003218FF" w:rsidRPr="00584839"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584839">
        <w:rPr>
          <w:b/>
          <w:sz w:val="28"/>
          <w:szCs w:val="28"/>
        </w:rPr>
        <w:t>TỐNG THANH VĂN</w:t>
      </w:r>
    </w:p>
    <w:p w14:paraId="54231028" w14:textId="77777777" w:rsidR="003218FF" w:rsidRPr="00584839"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584839">
        <w:rPr>
          <w:b/>
          <w:bCs/>
          <w:sz w:val="28"/>
          <w:szCs w:val="28"/>
        </w:rPr>
        <w:t>LÊ TUẤN THÔNG - 51900562</w:t>
      </w:r>
    </w:p>
    <w:p w14:paraId="602FAD04" w14:textId="36B9647E" w:rsidR="00CA1C39" w:rsidRPr="00584839" w:rsidRDefault="00681568" w:rsidP="003218FF">
      <w:pPr>
        <w:suppressAutoHyphens/>
        <w:autoSpaceDE w:val="0"/>
        <w:autoSpaceDN w:val="0"/>
        <w:adjustRightInd w:val="0"/>
        <w:jc w:val="right"/>
        <w:rPr>
          <w:sz w:val="28"/>
          <w:szCs w:val="28"/>
        </w:rPr>
      </w:pPr>
      <w:r>
        <w:rPr>
          <w:b/>
          <w:sz w:val="28"/>
          <w:szCs w:val="28"/>
        </w:rPr>
        <w:t>PHẠM NGUYỄN – 52000092</w:t>
      </w:r>
    </w:p>
    <w:p w14:paraId="79316429" w14:textId="77777777" w:rsidR="00681568" w:rsidRDefault="00681568" w:rsidP="00681568">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19050401-20050261</w:t>
      </w:r>
    </w:p>
    <w:p w14:paraId="796E2A06" w14:textId="720D0979" w:rsidR="003218FF" w:rsidRPr="00681568" w:rsidRDefault="00681568" w:rsidP="0068156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23-24</w:t>
      </w:r>
    </w:p>
    <w:p w14:paraId="124F2623" w14:textId="77777777" w:rsidR="003218FF" w:rsidRPr="00CA1C39" w:rsidRDefault="003218FF" w:rsidP="003218FF">
      <w:pPr>
        <w:suppressAutoHyphens/>
        <w:autoSpaceDE w:val="0"/>
        <w:autoSpaceDN w:val="0"/>
        <w:adjustRightInd w:val="0"/>
        <w:jc w:val="center"/>
        <w:rPr>
          <w:b/>
          <w:bCs/>
          <w:lang w:val="vi-VN"/>
        </w:rPr>
      </w:pPr>
    </w:p>
    <w:p w14:paraId="0176CD3B" w14:textId="77777777" w:rsidR="003218FF" w:rsidRPr="00CA1C39" w:rsidRDefault="003218FF" w:rsidP="003218FF">
      <w:pPr>
        <w:suppressAutoHyphens/>
        <w:autoSpaceDE w:val="0"/>
        <w:autoSpaceDN w:val="0"/>
        <w:adjustRightInd w:val="0"/>
        <w:jc w:val="center"/>
        <w:rPr>
          <w:b/>
          <w:bCs/>
          <w:lang w:val="vi-VN"/>
        </w:rPr>
      </w:pPr>
    </w:p>
    <w:p w14:paraId="45AC12F8" w14:textId="77777777" w:rsidR="003218FF" w:rsidRPr="00CA1C39" w:rsidRDefault="003218FF" w:rsidP="003218FF">
      <w:pPr>
        <w:suppressAutoHyphens/>
        <w:autoSpaceDE w:val="0"/>
        <w:autoSpaceDN w:val="0"/>
        <w:adjustRightInd w:val="0"/>
        <w:jc w:val="center"/>
        <w:rPr>
          <w:b/>
          <w:bCs/>
          <w:lang w:val="vi-VN"/>
        </w:rPr>
      </w:pPr>
    </w:p>
    <w:p w14:paraId="75609952" w14:textId="77777777" w:rsidR="003C69F2" w:rsidRPr="00584839" w:rsidRDefault="003218FF" w:rsidP="003C69F2">
      <w:pPr>
        <w:suppressAutoHyphens/>
        <w:autoSpaceDE w:val="0"/>
        <w:autoSpaceDN w:val="0"/>
        <w:adjustRightInd w:val="0"/>
        <w:jc w:val="center"/>
        <w:rPr>
          <w:b/>
          <w:bCs/>
          <w:iCs/>
          <w:sz w:val="28"/>
          <w:szCs w:val="28"/>
        </w:rPr>
        <w:sectPr w:rsidR="003C69F2" w:rsidRPr="00584839" w:rsidSect="005D5C20">
          <w:headerReference w:type="default" r:id="rId9"/>
          <w:pgSz w:w="12240" w:h="15840"/>
          <w:pgMar w:top="1985" w:right="1134" w:bottom="1701" w:left="1985" w:header="720" w:footer="720" w:gutter="0"/>
          <w:cols w:space="720"/>
          <w:docGrid w:linePitch="360"/>
        </w:sectPr>
      </w:pPr>
      <w:r w:rsidRPr="003C69F2">
        <w:rPr>
          <w:b/>
          <w:bCs/>
          <w:iCs/>
          <w:sz w:val="28"/>
          <w:szCs w:val="28"/>
          <w:lang w:val="vi-VN"/>
        </w:rPr>
        <w:t>THÀNH PHỐ HỒ CHÍ MINH,  NĂM 20</w:t>
      </w:r>
      <w:r w:rsidR="00584839">
        <w:rPr>
          <w:b/>
          <w:bCs/>
          <w:iCs/>
          <w:sz w:val="28"/>
          <w:szCs w:val="28"/>
        </w:rPr>
        <w:t>23</w:t>
      </w:r>
    </w:p>
    <w:p w14:paraId="15E6D34E" w14:textId="77777777" w:rsidR="00BB2B2A" w:rsidRPr="003C69F2" w:rsidRDefault="00BB2B2A" w:rsidP="003C69F2">
      <w:pPr>
        <w:pStyle w:val="Chng"/>
        <w:jc w:val="center"/>
        <w:rPr>
          <w:lang w:val="vi-VN"/>
        </w:rPr>
      </w:pPr>
      <w:bookmarkStart w:id="0" w:name="_Toc131633451"/>
      <w:r w:rsidRPr="003C69F2">
        <w:rPr>
          <w:lang w:val="vi-VN"/>
        </w:rPr>
        <w:lastRenderedPageBreak/>
        <w:t>LỜI CẢM ƠN</w:t>
      </w:r>
      <w:bookmarkEnd w:id="0"/>
    </w:p>
    <w:p w14:paraId="53451C32" w14:textId="77777777" w:rsidR="00584839" w:rsidRDefault="00584839" w:rsidP="00584839">
      <w:pPr>
        <w:pStyle w:val="NormalWeb"/>
        <w:spacing w:before="0" w:beforeAutospacing="0" w:after="0" w:afterAutospacing="0"/>
        <w:ind w:firstLine="720"/>
        <w:jc w:val="both"/>
      </w:pPr>
      <w:r>
        <w:rPr>
          <w:color w:val="000000"/>
          <w:sz w:val="26"/>
          <w:szCs w:val="26"/>
        </w:rPr>
        <w:t>Đầu tiên, tập thể nhóm chúng em xin gửi lời cảm ơn đến Khoa Công nghệ thông tin trường đại học Tôn Đức Thắng đã tạo điều kiện cho chúng em được tham gia học tập môn học này. Ngoài ra khoa còn tạo điều kiện để chúng em có cơ hội hoàn thành môn học một cách tốt nhất. </w:t>
      </w:r>
    </w:p>
    <w:p w14:paraId="1D57813C" w14:textId="77777777" w:rsidR="00584839" w:rsidRDefault="00584839" w:rsidP="00584839">
      <w:pPr>
        <w:pStyle w:val="NormalWeb"/>
        <w:spacing w:before="0" w:beforeAutospacing="0" w:after="0" w:afterAutospacing="0"/>
        <w:ind w:firstLine="720"/>
        <w:jc w:val="both"/>
      </w:pPr>
      <w:r>
        <w:rPr>
          <w:color w:val="000000"/>
          <w:sz w:val="26"/>
          <w:szCs w:val="26"/>
        </w:rPr>
        <w:t>Tiếp theo, chúng em xin gửi lời cảm ơn đến thầy Tống Thanh Văn, giảng viên bộ môn Lập trình mạng căn bản đã hướng dẫn chỉ dạy chúng em trong suốt quá trình học và hoàn thành bài báo cáo này. Và bên cạnh đó, chúng em cũng xin cảm ơn đến thầy cô giảng viên tại trường, đặt biệt là  các giảng viên trong trong khoa Công Nghệ Thông Tin đã dạy chúng em nhiều kiến thức cơ bản, thiết yếu và trang bị cho chúng em một lượng tri thức trong suốt quá trình học cũng như trong quá trình làm bài báo cáo.</w:t>
      </w:r>
    </w:p>
    <w:p w14:paraId="410590D2" w14:textId="77777777" w:rsidR="00584839" w:rsidRDefault="00584839" w:rsidP="00584839">
      <w:pPr>
        <w:pStyle w:val="NormalWeb"/>
        <w:spacing w:before="0" w:beforeAutospacing="0" w:after="0" w:afterAutospacing="0"/>
        <w:ind w:firstLine="720"/>
        <w:jc w:val="both"/>
      </w:pPr>
      <w:r>
        <w:rPr>
          <w:color w:val="000000"/>
          <w:sz w:val="26"/>
          <w:szCs w:val="26"/>
        </w:rPr>
        <w:t>Cuối cùng em xin chúc khoa Công nghệ thông tin trường đại học Tôn Đức Thắng và thầy Tống Thanh Văn có thật nhiều sức khỏe để có thể góp phần cống hiến cho sự phát triển khoa Công nghệ thông tin trường đại học Tôn Đức Thắng cũng như truyền đạt thật nhiều kiến thức đến sinh viên chúng em.</w:t>
      </w:r>
    </w:p>
    <w:p w14:paraId="0D91A0B5" w14:textId="77777777" w:rsidR="00584839" w:rsidRDefault="00584839" w:rsidP="00584839"/>
    <w:p w14:paraId="26CF001F" w14:textId="77777777" w:rsidR="00584839" w:rsidRDefault="00584839" w:rsidP="00584839">
      <w:pPr>
        <w:pStyle w:val="NormalWeb"/>
        <w:spacing w:before="0" w:beforeAutospacing="0" w:after="0" w:afterAutospacing="0"/>
        <w:ind w:firstLine="720"/>
      </w:pPr>
      <w:r>
        <w:rPr>
          <w:color w:val="000000"/>
          <w:sz w:val="26"/>
          <w:szCs w:val="26"/>
        </w:rPr>
        <w:t>Tập thể nhóm chúng em xin chân thành cảm ơn!</w:t>
      </w:r>
    </w:p>
    <w:p w14:paraId="6E4459DC" w14:textId="77777777" w:rsidR="003C69F2" w:rsidRDefault="003C69F2" w:rsidP="0064189C">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4F383A64"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lastRenderedPageBreak/>
        <w:t>CÔNG TRÌNH ĐƯỢC HOÀN THÀNH</w:t>
      </w:r>
    </w:p>
    <w:p w14:paraId="3B24F6B4" w14:textId="77777777" w:rsidR="003218FF" w:rsidRPr="003C69F2" w:rsidRDefault="003218FF" w:rsidP="003218FF">
      <w:pPr>
        <w:autoSpaceDE w:val="0"/>
        <w:autoSpaceDN w:val="0"/>
        <w:adjustRightInd w:val="0"/>
        <w:spacing w:line="360" w:lineRule="auto"/>
        <w:jc w:val="center"/>
        <w:rPr>
          <w:b/>
          <w:bCs/>
          <w:sz w:val="32"/>
          <w:szCs w:val="32"/>
          <w:lang w:val="vi-VN"/>
        </w:rPr>
      </w:pPr>
      <w:r w:rsidRPr="003C69F2">
        <w:rPr>
          <w:b/>
          <w:bCs/>
          <w:sz w:val="32"/>
          <w:szCs w:val="32"/>
          <w:lang w:val="vi-VN"/>
        </w:rPr>
        <w:t>TẠI TRƯỜNG ĐẠI HỌC TÔN ĐỨC THẮNG</w:t>
      </w:r>
    </w:p>
    <w:p w14:paraId="14193235"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25A7D46D"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BB2B2A" w:rsidRPr="003C69F2">
        <w:rPr>
          <w:sz w:val="26"/>
          <w:szCs w:val="26"/>
          <w:lang w:val="vi-VN"/>
        </w:rPr>
        <w:t xml:space="preserve">TS </w:t>
      </w:r>
      <w:r w:rsidR="00584839">
        <w:rPr>
          <w:sz w:val="26"/>
          <w:szCs w:val="26"/>
        </w:rPr>
        <w:t>Tống Thanh Văn</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28D23C7"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6BA25C63" w14:textId="77777777" w:rsidR="003218FF" w:rsidRPr="003C69F2" w:rsidRDefault="003218FF" w:rsidP="003218FF">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4EBF2CAA" w14:textId="77777777"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năm      </w:t>
      </w:r>
    </w:p>
    <w:p w14:paraId="1721426A"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71FD8903" w14:textId="77777777" w:rsidR="000C1C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267E343F" w14:textId="77777777" w:rsidR="00BB2B2A" w:rsidRPr="003C69F2" w:rsidRDefault="00BB2B2A" w:rsidP="00BB2B2A">
      <w:pPr>
        <w:tabs>
          <w:tab w:val="center" w:pos="6379"/>
        </w:tabs>
        <w:spacing w:after="200" w:line="276" w:lineRule="auto"/>
        <w:rPr>
          <w:i/>
          <w:sz w:val="26"/>
          <w:szCs w:val="26"/>
          <w:lang w:val="vi-VN"/>
        </w:rPr>
      </w:pPr>
    </w:p>
    <w:p w14:paraId="52A72DFA" w14:textId="77777777" w:rsidR="00BB2B2A" w:rsidRPr="00584839" w:rsidRDefault="00BB2B2A" w:rsidP="00BB2B2A">
      <w:pPr>
        <w:tabs>
          <w:tab w:val="center" w:pos="6379"/>
        </w:tabs>
        <w:spacing w:after="200" w:line="276" w:lineRule="auto"/>
        <w:rPr>
          <w:i/>
          <w:sz w:val="26"/>
          <w:szCs w:val="26"/>
        </w:rPr>
      </w:pPr>
      <w:r w:rsidRPr="003C69F2">
        <w:rPr>
          <w:i/>
          <w:sz w:val="26"/>
          <w:szCs w:val="26"/>
          <w:lang w:val="vi-VN"/>
        </w:rPr>
        <w:tab/>
      </w:r>
      <w:r w:rsidR="00584839">
        <w:rPr>
          <w:i/>
          <w:sz w:val="26"/>
          <w:szCs w:val="26"/>
        </w:rPr>
        <w:t>Lê Tuấn Thông</w:t>
      </w:r>
    </w:p>
    <w:p w14:paraId="729BA888" w14:textId="77777777" w:rsidR="00BB2B2A" w:rsidRPr="003C69F2" w:rsidRDefault="00BB2B2A" w:rsidP="00BB2B2A">
      <w:pPr>
        <w:tabs>
          <w:tab w:val="center" w:pos="6379"/>
        </w:tabs>
        <w:spacing w:after="200" w:line="276" w:lineRule="auto"/>
        <w:rPr>
          <w:i/>
          <w:sz w:val="26"/>
          <w:szCs w:val="26"/>
          <w:lang w:val="vi-VN"/>
        </w:rPr>
      </w:pPr>
    </w:p>
    <w:p w14:paraId="589D6C01" w14:textId="77777777" w:rsidR="00BB2B2A" w:rsidRPr="003C69F2" w:rsidRDefault="00BB2B2A" w:rsidP="00BB2B2A">
      <w:pPr>
        <w:tabs>
          <w:tab w:val="center" w:pos="6379"/>
        </w:tabs>
        <w:spacing w:after="200" w:line="276" w:lineRule="auto"/>
        <w:rPr>
          <w:i/>
          <w:sz w:val="26"/>
          <w:szCs w:val="26"/>
          <w:lang w:val="vi-VN"/>
        </w:rPr>
      </w:pPr>
    </w:p>
    <w:p w14:paraId="2A455348" w14:textId="77777777" w:rsidR="00BB2B2A" w:rsidRPr="003C69F2" w:rsidRDefault="00BB2B2A" w:rsidP="00BB2B2A">
      <w:pPr>
        <w:tabs>
          <w:tab w:val="center" w:pos="6379"/>
        </w:tabs>
        <w:spacing w:after="200" w:line="276" w:lineRule="auto"/>
        <w:rPr>
          <w:i/>
          <w:sz w:val="26"/>
          <w:szCs w:val="26"/>
          <w:lang w:val="vi-VN"/>
        </w:rPr>
      </w:pPr>
    </w:p>
    <w:p w14:paraId="473C8711" w14:textId="7201B1C3" w:rsidR="003C69F2" w:rsidRPr="008E43BA" w:rsidRDefault="00BB2B2A" w:rsidP="008E43BA">
      <w:pPr>
        <w:tabs>
          <w:tab w:val="center" w:pos="6379"/>
        </w:tabs>
        <w:spacing w:after="200" w:line="276" w:lineRule="auto"/>
        <w:rPr>
          <w:i/>
          <w:sz w:val="26"/>
          <w:szCs w:val="26"/>
        </w:rPr>
        <w:sectPr w:rsidR="003C69F2" w:rsidRPr="008E43BA" w:rsidSect="003C69F2">
          <w:pgSz w:w="12240" w:h="15840"/>
          <w:pgMar w:top="1985" w:right="1134" w:bottom="1701" w:left="1985" w:header="720" w:footer="720" w:gutter="0"/>
          <w:pgNumType w:fmt="lowerRoman"/>
          <w:cols w:space="720"/>
          <w:docGrid w:linePitch="360"/>
        </w:sectPr>
      </w:pPr>
      <w:r w:rsidRPr="003C69F2">
        <w:rPr>
          <w:i/>
          <w:sz w:val="26"/>
          <w:szCs w:val="26"/>
          <w:lang w:val="vi-VN"/>
        </w:rPr>
        <w:tab/>
      </w:r>
      <w:r w:rsidR="008E43BA">
        <w:rPr>
          <w:i/>
          <w:sz w:val="26"/>
          <w:szCs w:val="26"/>
        </w:rPr>
        <w:t>Phạm Nguyễn</w:t>
      </w:r>
    </w:p>
    <w:p w14:paraId="0A6DA0BE" w14:textId="461D6D94" w:rsidR="008E43BA" w:rsidRDefault="008E43BA" w:rsidP="008E43BA">
      <w:pPr>
        <w:tabs>
          <w:tab w:val="left" w:pos="5520"/>
        </w:tabs>
        <w:rPr>
          <w:sz w:val="26"/>
          <w:szCs w:val="26"/>
          <w:lang w:val="vi-VN"/>
        </w:rPr>
      </w:pPr>
    </w:p>
    <w:p w14:paraId="54C6CEA4" w14:textId="596B5862" w:rsidR="007E6AB9" w:rsidRPr="007E6AB9" w:rsidRDefault="007E6AB9" w:rsidP="008E43BA">
      <w:pPr>
        <w:pStyle w:val="Chng"/>
        <w:jc w:val="center"/>
      </w:pPr>
      <w:bookmarkStart w:id="1" w:name="_Toc131633452"/>
      <w:r>
        <w:t>MỤC LỤC</w:t>
      </w:r>
      <w:bookmarkEnd w:id="1"/>
    </w:p>
    <w:p w14:paraId="7693769C" w14:textId="6A2AAAC8" w:rsidR="00C84B1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1633451" w:history="1">
        <w:r w:rsidR="00C84B13" w:rsidRPr="001E39E6">
          <w:rPr>
            <w:rStyle w:val="Hyperlink"/>
            <w:noProof/>
            <w:lang w:val="vi-VN"/>
          </w:rPr>
          <w:t>LỜI CẢM ƠN</w:t>
        </w:r>
        <w:r w:rsidR="00C84B13">
          <w:rPr>
            <w:noProof/>
            <w:webHidden/>
          </w:rPr>
          <w:tab/>
        </w:r>
        <w:r w:rsidR="00C84B13">
          <w:rPr>
            <w:noProof/>
            <w:webHidden/>
          </w:rPr>
          <w:fldChar w:fldCharType="begin"/>
        </w:r>
        <w:r w:rsidR="00C84B13">
          <w:rPr>
            <w:noProof/>
            <w:webHidden/>
          </w:rPr>
          <w:instrText xml:space="preserve"> PAGEREF _Toc131633451 \h </w:instrText>
        </w:r>
        <w:r w:rsidR="00C84B13">
          <w:rPr>
            <w:noProof/>
            <w:webHidden/>
          </w:rPr>
        </w:r>
        <w:r w:rsidR="00C84B13">
          <w:rPr>
            <w:noProof/>
            <w:webHidden/>
          </w:rPr>
          <w:fldChar w:fldCharType="separate"/>
        </w:r>
        <w:r w:rsidR="00C84B13">
          <w:rPr>
            <w:noProof/>
            <w:webHidden/>
          </w:rPr>
          <w:t>i</w:t>
        </w:r>
        <w:r w:rsidR="00C84B13">
          <w:rPr>
            <w:noProof/>
            <w:webHidden/>
          </w:rPr>
          <w:fldChar w:fldCharType="end"/>
        </w:r>
      </w:hyperlink>
    </w:p>
    <w:p w14:paraId="123A36EF" w14:textId="590FAFB8"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52" w:history="1">
        <w:r w:rsidRPr="001E39E6">
          <w:rPr>
            <w:rStyle w:val="Hyperlink"/>
            <w:noProof/>
          </w:rPr>
          <w:t>MỤC LỤC</w:t>
        </w:r>
        <w:r>
          <w:rPr>
            <w:noProof/>
            <w:webHidden/>
          </w:rPr>
          <w:tab/>
        </w:r>
        <w:r>
          <w:rPr>
            <w:noProof/>
            <w:webHidden/>
          </w:rPr>
          <w:fldChar w:fldCharType="begin"/>
        </w:r>
        <w:r>
          <w:rPr>
            <w:noProof/>
            <w:webHidden/>
          </w:rPr>
          <w:instrText xml:space="preserve"> PAGEREF _Toc131633452 \h </w:instrText>
        </w:r>
        <w:r>
          <w:rPr>
            <w:noProof/>
            <w:webHidden/>
          </w:rPr>
        </w:r>
        <w:r>
          <w:rPr>
            <w:noProof/>
            <w:webHidden/>
          </w:rPr>
          <w:fldChar w:fldCharType="separate"/>
        </w:r>
        <w:r>
          <w:rPr>
            <w:noProof/>
            <w:webHidden/>
          </w:rPr>
          <w:t>1</w:t>
        </w:r>
        <w:r>
          <w:rPr>
            <w:noProof/>
            <w:webHidden/>
          </w:rPr>
          <w:fldChar w:fldCharType="end"/>
        </w:r>
      </w:hyperlink>
    </w:p>
    <w:p w14:paraId="5E5A36D4" w14:textId="2F9C9F17"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53" w:history="1">
        <w:r w:rsidRPr="001E39E6">
          <w:rPr>
            <w:rStyle w:val="Hyperlink"/>
            <w:noProof/>
          </w:rPr>
          <w:t>DANH MỤC KÍ HIỆU VÀ CHỮ VIẾT TẮT</w:t>
        </w:r>
        <w:r>
          <w:rPr>
            <w:noProof/>
            <w:webHidden/>
          </w:rPr>
          <w:tab/>
        </w:r>
        <w:r>
          <w:rPr>
            <w:noProof/>
            <w:webHidden/>
          </w:rPr>
          <w:fldChar w:fldCharType="begin"/>
        </w:r>
        <w:r>
          <w:rPr>
            <w:noProof/>
            <w:webHidden/>
          </w:rPr>
          <w:instrText xml:space="preserve"> PAGEREF _Toc131633453 \h </w:instrText>
        </w:r>
        <w:r>
          <w:rPr>
            <w:noProof/>
            <w:webHidden/>
          </w:rPr>
        </w:r>
        <w:r>
          <w:rPr>
            <w:noProof/>
            <w:webHidden/>
          </w:rPr>
          <w:fldChar w:fldCharType="separate"/>
        </w:r>
        <w:r>
          <w:rPr>
            <w:noProof/>
            <w:webHidden/>
          </w:rPr>
          <w:t>2</w:t>
        </w:r>
        <w:r>
          <w:rPr>
            <w:noProof/>
            <w:webHidden/>
          </w:rPr>
          <w:fldChar w:fldCharType="end"/>
        </w:r>
      </w:hyperlink>
    </w:p>
    <w:p w14:paraId="45F65236" w14:textId="0FBA14E5"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54" w:history="1">
        <w:r w:rsidRPr="001E39E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_Toc131633454 \h </w:instrText>
        </w:r>
        <w:r>
          <w:rPr>
            <w:noProof/>
            <w:webHidden/>
          </w:rPr>
        </w:r>
        <w:r>
          <w:rPr>
            <w:noProof/>
            <w:webHidden/>
          </w:rPr>
          <w:fldChar w:fldCharType="separate"/>
        </w:r>
        <w:r>
          <w:rPr>
            <w:noProof/>
            <w:webHidden/>
          </w:rPr>
          <w:t>3</w:t>
        </w:r>
        <w:r>
          <w:rPr>
            <w:noProof/>
            <w:webHidden/>
          </w:rPr>
          <w:fldChar w:fldCharType="end"/>
        </w:r>
      </w:hyperlink>
    </w:p>
    <w:p w14:paraId="15BCAA60" w14:textId="76ED8FD7"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55" w:history="1">
        <w:r w:rsidRPr="001E39E6">
          <w:rPr>
            <w:rStyle w:val="Hyperlink"/>
            <w:noProof/>
          </w:rPr>
          <w:t>CHƯƠNG 1 – GIỚI THIỆU</w:t>
        </w:r>
        <w:r>
          <w:rPr>
            <w:noProof/>
            <w:webHidden/>
          </w:rPr>
          <w:tab/>
        </w:r>
        <w:r>
          <w:rPr>
            <w:noProof/>
            <w:webHidden/>
          </w:rPr>
          <w:fldChar w:fldCharType="begin"/>
        </w:r>
        <w:r>
          <w:rPr>
            <w:noProof/>
            <w:webHidden/>
          </w:rPr>
          <w:instrText xml:space="preserve"> PAGEREF _Toc131633455 \h </w:instrText>
        </w:r>
        <w:r>
          <w:rPr>
            <w:noProof/>
            <w:webHidden/>
          </w:rPr>
        </w:r>
        <w:r>
          <w:rPr>
            <w:noProof/>
            <w:webHidden/>
          </w:rPr>
          <w:fldChar w:fldCharType="separate"/>
        </w:r>
        <w:r>
          <w:rPr>
            <w:noProof/>
            <w:webHidden/>
          </w:rPr>
          <w:t>4</w:t>
        </w:r>
        <w:r>
          <w:rPr>
            <w:noProof/>
            <w:webHidden/>
          </w:rPr>
          <w:fldChar w:fldCharType="end"/>
        </w:r>
      </w:hyperlink>
    </w:p>
    <w:p w14:paraId="01E0E6AB" w14:textId="390CC710" w:rsidR="00C84B13" w:rsidRDefault="00C84B13">
      <w:pPr>
        <w:pStyle w:val="TOC2"/>
        <w:tabs>
          <w:tab w:val="left" w:pos="1440"/>
          <w:tab w:val="right" w:leader="dot" w:pos="9111"/>
        </w:tabs>
        <w:rPr>
          <w:rFonts w:asciiTheme="minorHAnsi" w:eastAsiaTheme="minorEastAsia" w:hAnsiTheme="minorHAnsi" w:cstheme="minorBidi"/>
          <w:noProof/>
          <w:sz w:val="22"/>
          <w:szCs w:val="22"/>
        </w:rPr>
      </w:pPr>
      <w:hyperlink w:anchor="_Toc131633456" w:history="1">
        <w:r w:rsidRPr="001E39E6">
          <w:rPr>
            <w:rStyle w:val="Hyperlink"/>
            <w:noProof/>
          </w:rPr>
          <w:t>1.1</w:t>
        </w:r>
        <w:r>
          <w:rPr>
            <w:rFonts w:asciiTheme="minorHAnsi" w:eastAsiaTheme="minorEastAsia" w:hAnsiTheme="minorHAnsi" w:cstheme="minorBidi"/>
            <w:noProof/>
            <w:sz w:val="22"/>
            <w:szCs w:val="22"/>
          </w:rPr>
          <w:tab/>
        </w:r>
        <w:r w:rsidRPr="001E39E6">
          <w:rPr>
            <w:rStyle w:val="Hyperlink"/>
            <w:noProof/>
          </w:rPr>
          <w:t>Giới thiệu đề tài nghiên cứu</w:t>
        </w:r>
        <w:r>
          <w:rPr>
            <w:noProof/>
            <w:webHidden/>
          </w:rPr>
          <w:tab/>
        </w:r>
        <w:r>
          <w:rPr>
            <w:noProof/>
            <w:webHidden/>
          </w:rPr>
          <w:fldChar w:fldCharType="begin"/>
        </w:r>
        <w:r>
          <w:rPr>
            <w:noProof/>
            <w:webHidden/>
          </w:rPr>
          <w:instrText xml:space="preserve"> PAGEREF _Toc131633456 \h </w:instrText>
        </w:r>
        <w:r>
          <w:rPr>
            <w:noProof/>
            <w:webHidden/>
          </w:rPr>
        </w:r>
        <w:r>
          <w:rPr>
            <w:noProof/>
            <w:webHidden/>
          </w:rPr>
          <w:fldChar w:fldCharType="separate"/>
        </w:r>
        <w:r>
          <w:rPr>
            <w:noProof/>
            <w:webHidden/>
          </w:rPr>
          <w:t>4</w:t>
        </w:r>
        <w:r>
          <w:rPr>
            <w:noProof/>
            <w:webHidden/>
          </w:rPr>
          <w:fldChar w:fldCharType="end"/>
        </w:r>
      </w:hyperlink>
    </w:p>
    <w:p w14:paraId="2BFDCDAB" w14:textId="4327A015" w:rsidR="00C84B13" w:rsidRDefault="00C84B13">
      <w:pPr>
        <w:pStyle w:val="TOC2"/>
        <w:tabs>
          <w:tab w:val="left" w:pos="1440"/>
          <w:tab w:val="right" w:leader="dot" w:pos="9111"/>
        </w:tabs>
        <w:rPr>
          <w:rFonts w:asciiTheme="minorHAnsi" w:eastAsiaTheme="minorEastAsia" w:hAnsiTheme="minorHAnsi" w:cstheme="minorBidi"/>
          <w:noProof/>
          <w:sz w:val="22"/>
          <w:szCs w:val="22"/>
        </w:rPr>
      </w:pPr>
      <w:hyperlink w:anchor="_Toc131633457" w:history="1">
        <w:r w:rsidRPr="001E39E6">
          <w:rPr>
            <w:rStyle w:val="Hyperlink"/>
            <w:noProof/>
          </w:rPr>
          <w:t>1.2</w:t>
        </w:r>
        <w:r>
          <w:rPr>
            <w:rFonts w:asciiTheme="minorHAnsi" w:eastAsiaTheme="minorEastAsia" w:hAnsiTheme="minorHAnsi" w:cstheme="minorBidi"/>
            <w:noProof/>
            <w:sz w:val="22"/>
            <w:szCs w:val="22"/>
          </w:rPr>
          <w:tab/>
        </w:r>
        <w:r w:rsidRPr="001E39E6">
          <w:rPr>
            <w:rStyle w:val="Hyperlink"/>
            <w:noProof/>
          </w:rPr>
          <w:t>Mục đích nghiên cứu và phương pháp nghiên cứu</w:t>
        </w:r>
        <w:r>
          <w:rPr>
            <w:noProof/>
            <w:webHidden/>
          </w:rPr>
          <w:tab/>
        </w:r>
        <w:r>
          <w:rPr>
            <w:noProof/>
            <w:webHidden/>
          </w:rPr>
          <w:fldChar w:fldCharType="begin"/>
        </w:r>
        <w:r>
          <w:rPr>
            <w:noProof/>
            <w:webHidden/>
          </w:rPr>
          <w:instrText xml:space="preserve"> PAGEREF _Toc131633457 \h </w:instrText>
        </w:r>
        <w:r>
          <w:rPr>
            <w:noProof/>
            <w:webHidden/>
          </w:rPr>
        </w:r>
        <w:r>
          <w:rPr>
            <w:noProof/>
            <w:webHidden/>
          </w:rPr>
          <w:fldChar w:fldCharType="separate"/>
        </w:r>
        <w:r>
          <w:rPr>
            <w:noProof/>
            <w:webHidden/>
          </w:rPr>
          <w:t>4</w:t>
        </w:r>
        <w:r>
          <w:rPr>
            <w:noProof/>
            <w:webHidden/>
          </w:rPr>
          <w:fldChar w:fldCharType="end"/>
        </w:r>
      </w:hyperlink>
    </w:p>
    <w:p w14:paraId="42C7DEA8" w14:textId="1789E486"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58" w:history="1">
        <w:r w:rsidRPr="001E39E6">
          <w:rPr>
            <w:rStyle w:val="Hyperlink"/>
            <w:noProof/>
          </w:rPr>
          <w:t>CHƯƠNG 2 – CƠ SỞ LÝ THUYẾT</w:t>
        </w:r>
        <w:r>
          <w:rPr>
            <w:noProof/>
            <w:webHidden/>
          </w:rPr>
          <w:tab/>
        </w:r>
        <w:r>
          <w:rPr>
            <w:noProof/>
            <w:webHidden/>
          </w:rPr>
          <w:fldChar w:fldCharType="begin"/>
        </w:r>
        <w:r>
          <w:rPr>
            <w:noProof/>
            <w:webHidden/>
          </w:rPr>
          <w:instrText xml:space="preserve"> PAGEREF _Toc131633458 \h </w:instrText>
        </w:r>
        <w:r>
          <w:rPr>
            <w:noProof/>
            <w:webHidden/>
          </w:rPr>
        </w:r>
        <w:r>
          <w:rPr>
            <w:noProof/>
            <w:webHidden/>
          </w:rPr>
          <w:fldChar w:fldCharType="separate"/>
        </w:r>
        <w:r>
          <w:rPr>
            <w:noProof/>
            <w:webHidden/>
          </w:rPr>
          <w:t>5</w:t>
        </w:r>
        <w:r>
          <w:rPr>
            <w:noProof/>
            <w:webHidden/>
          </w:rPr>
          <w:fldChar w:fldCharType="end"/>
        </w:r>
      </w:hyperlink>
    </w:p>
    <w:p w14:paraId="08B5B318" w14:textId="46B6FF5A"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59" w:history="1">
        <w:r w:rsidRPr="001E39E6">
          <w:rPr>
            <w:rStyle w:val="Hyperlink"/>
            <w:noProof/>
          </w:rPr>
          <w:t>2.1 Mô hình Client – Server</w:t>
        </w:r>
        <w:r>
          <w:rPr>
            <w:noProof/>
            <w:webHidden/>
          </w:rPr>
          <w:tab/>
        </w:r>
        <w:r>
          <w:rPr>
            <w:noProof/>
            <w:webHidden/>
          </w:rPr>
          <w:fldChar w:fldCharType="begin"/>
        </w:r>
        <w:r>
          <w:rPr>
            <w:noProof/>
            <w:webHidden/>
          </w:rPr>
          <w:instrText xml:space="preserve"> PAGEREF _Toc131633459 \h </w:instrText>
        </w:r>
        <w:r>
          <w:rPr>
            <w:noProof/>
            <w:webHidden/>
          </w:rPr>
        </w:r>
        <w:r>
          <w:rPr>
            <w:noProof/>
            <w:webHidden/>
          </w:rPr>
          <w:fldChar w:fldCharType="separate"/>
        </w:r>
        <w:r>
          <w:rPr>
            <w:noProof/>
            <w:webHidden/>
          </w:rPr>
          <w:t>5</w:t>
        </w:r>
        <w:r>
          <w:rPr>
            <w:noProof/>
            <w:webHidden/>
          </w:rPr>
          <w:fldChar w:fldCharType="end"/>
        </w:r>
      </w:hyperlink>
    </w:p>
    <w:p w14:paraId="3DA44DF3" w14:textId="05AD7CC8"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60" w:history="1">
        <w:r w:rsidRPr="001E39E6">
          <w:rPr>
            <w:rStyle w:val="Hyperlink"/>
            <w:noProof/>
          </w:rPr>
          <w:t>2.2 Giao thức UDP</w:t>
        </w:r>
        <w:r>
          <w:rPr>
            <w:noProof/>
            <w:webHidden/>
          </w:rPr>
          <w:tab/>
        </w:r>
        <w:r>
          <w:rPr>
            <w:noProof/>
            <w:webHidden/>
          </w:rPr>
          <w:fldChar w:fldCharType="begin"/>
        </w:r>
        <w:r>
          <w:rPr>
            <w:noProof/>
            <w:webHidden/>
          </w:rPr>
          <w:instrText xml:space="preserve"> PAGEREF _Toc131633460 \h </w:instrText>
        </w:r>
        <w:r>
          <w:rPr>
            <w:noProof/>
            <w:webHidden/>
          </w:rPr>
        </w:r>
        <w:r>
          <w:rPr>
            <w:noProof/>
            <w:webHidden/>
          </w:rPr>
          <w:fldChar w:fldCharType="separate"/>
        </w:r>
        <w:r>
          <w:rPr>
            <w:noProof/>
            <w:webHidden/>
          </w:rPr>
          <w:t>5</w:t>
        </w:r>
        <w:r>
          <w:rPr>
            <w:noProof/>
            <w:webHidden/>
          </w:rPr>
          <w:fldChar w:fldCharType="end"/>
        </w:r>
      </w:hyperlink>
    </w:p>
    <w:p w14:paraId="634F3FE3" w14:textId="742FB3C3"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61" w:history="1">
        <w:r w:rsidRPr="001E39E6">
          <w:rPr>
            <w:rStyle w:val="Hyperlink"/>
            <w:noProof/>
          </w:rPr>
          <w:t>2.3 Mã hóa dữ liệu</w:t>
        </w:r>
        <w:r>
          <w:rPr>
            <w:noProof/>
            <w:webHidden/>
          </w:rPr>
          <w:tab/>
        </w:r>
        <w:r>
          <w:rPr>
            <w:noProof/>
            <w:webHidden/>
          </w:rPr>
          <w:fldChar w:fldCharType="begin"/>
        </w:r>
        <w:r>
          <w:rPr>
            <w:noProof/>
            <w:webHidden/>
          </w:rPr>
          <w:instrText xml:space="preserve"> PAGEREF _Toc131633461 \h </w:instrText>
        </w:r>
        <w:r>
          <w:rPr>
            <w:noProof/>
            <w:webHidden/>
          </w:rPr>
        </w:r>
        <w:r>
          <w:rPr>
            <w:noProof/>
            <w:webHidden/>
          </w:rPr>
          <w:fldChar w:fldCharType="separate"/>
        </w:r>
        <w:r>
          <w:rPr>
            <w:noProof/>
            <w:webHidden/>
          </w:rPr>
          <w:t>6</w:t>
        </w:r>
        <w:r>
          <w:rPr>
            <w:noProof/>
            <w:webHidden/>
          </w:rPr>
          <w:fldChar w:fldCharType="end"/>
        </w:r>
      </w:hyperlink>
    </w:p>
    <w:p w14:paraId="7252D4C8" w14:textId="0B3C59D4" w:rsidR="00C84B13" w:rsidRDefault="00C84B13">
      <w:pPr>
        <w:pStyle w:val="TOC3"/>
        <w:tabs>
          <w:tab w:val="right" w:leader="dot" w:pos="9111"/>
        </w:tabs>
        <w:rPr>
          <w:rFonts w:asciiTheme="minorHAnsi" w:eastAsiaTheme="minorEastAsia" w:hAnsiTheme="minorHAnsi" w:cstheme="minorBidi"/>
          <w:noProof/>
          <w:sz w:val="22"/>
          <w:szCs w:val="22"/>
        </w:rPr>
      </w:pPr>
      <w:hyperlink w:anchor="_Toc131633462" w:history="1">
        <w:r w:rsidRPr="001E39E6">
          <w:rPr>
            <w:rStyle w:val="Hyperlink"/>
            <w:noProof/>
          </w:rPr>
          <w:t>2.3.1 Thuật toán mã hóa DES</w:t>
        </w:r>
        <w:r>
          <w:rPr>
            <w:noProof/>
            <w:webHidden/>
          </w:rPr>
          <w:tab/>
        </w:r>
        <w:r>
          <w:rPr>
            <w:noProof/>
            <w:webHidden/>
          </w:rPr>
          <w:fldChar w:fldCharType="begin"/>
        </w:r>
        <w:r>
          <w:rPr>
            <w:noProof/>
            <w:webHidden/>
          </w:rPr>
          <w:instrText xml:space="preserve"> PAGEREF _Toc131633462 \h </w:instrText>
        </w:r>
        <w:r>
          <w:rPr>
            <w:noProof/>
            <w:webHidden/>
          </w:rPr>
        </w:r>
        <w:r>
          <w:rPr>
            <w:noProof/>
            <w:webHidden/>
          </w:rPr>
          <w:fldChar w:fldCharType="separate"/>
        </w:r>
        <w:r>
          <w:rPr>
            <w:noProof/>
            <w:webHidden/>
          </w:rPr>
          <w:t>6</w:t>
        </w:r>
        <w:r>
          <w:rPr>
            <w:noProof/>
            <w:webHidden/>
          </w:rPr>
          <w:fldChar w:fldCharType="end"/>
        </w:r>
      </w:hyperlink>
    </w:p>
    <w:p w14:paraId="6EB9FD61" w14:textId="55E2E868" w:rsidR="00C84B13" w:rsidRDefault="00C84B13">
      <w:pPr>
        <w:pStyle w:val="TOC3"/>
        <w:tabs>
          <w:tab w:val="right" w:leader="dot" w:pos="9111"/>
        </w:tabs>
        <w:rPr>
          <w:rFonts w:asciiTheme="minorHAnsi" w:eastAsiaTheme="minorEastAsia" w:hAnsiTheme="minorHAnsi" w:cstheme="minorBidi"/>
          <w:noProof/>
          <w:sz w:val="22"/>
          <w:szCs w:val="22"/>
        </w:rPr>
      </w:pPr>
      <w:hyperlink w:anchor="_Toc131633463" w:history="1">
        <w:r w:rsidRPr="001E39E6">
          <w:rPr>
            <w:rStyle w:val="Hyperlink"/>
            <w:noProof/>
          </w:rPr>
          <w:t>2.3.2 Thuật toán Vigenere</w:t>
        </w:r>
        <w:r>
          <w:rPr>
            <w:noProof/>
            <w:webHidden/>
          </w:rPr>
          <w:tab/>
        </w:r>
        <w:r>
          <w:rPr>
            <w:noProof/>
            <w:webHidden/>
          </w:rPr>
          <w:fldChar w:fldCharType="begin"/>
        </w:r>
        <w:r>
          <w:rPr>
            <w:noProof/>
            <w:webHidden/>
          </w:rPr>
          <w:instrText xml:space="preserve"> PAGEREF _Toc131633463 \h </w:instrText>
        </w:r>
        <w:r>
          <w:rPr>
            <w:noProof/>
            <w:webHidden/>
          </w:rPr>
        </w:r>
        <w:r>
          <w:rPr>
            <w:noProof/>
            <w:webHidden/>
          </w:rPr>
          <w:fldChar w:fldCharType="separate"/>
        </w:r>
        <w:r>
          <w:rPr>
            <w:noProof/>
            <w:webHidden/>
          </w:rPr>
          <w:t>8</w:t>
        </w:r>
        <w:r>
          <w:rPr>
            <w:noProof/>
            <w:webHidden/>
          </w:rPr>
          <w:fldChar w:fldCharType="end"/>
        </w:r>
      </w:hyperlink>
    </w:p>
    <w:p w14:paraId="703A74D6" w14:textId="0EE962B9"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64" w:history="1">
        <w:r w:rsidRPr="001E39E6">
          <w:rPr>
            <w:rStyle w:val="Hyperlink"/>
            <w:noProof/>
          </w:rPr>
          <w:t>2.4 Kết nối cơ sở dữ liệu MySQL bằng JDBC</w:t>
        </w:r>
        <w:r>
          <w:rPr>
            <w:noProof/>
            <w:webHidden/>
          </w:rPr>
          <w:tab/>
        </w:r>
        <w:r>
          <w:rPr>
            <w:noProof/>
            <w:webHidden/>
          </w:rPr>
          <w:fldChar w:fldCharType="begin"/>
        </w:r>
        <w:r>
          <w:rPr>
            <w:noProof/>
            <w:webHidden/>
          </w:rPr>
          <w:instrText xml:space="preserve"> PAGEREF _Toc131633464 \h </w:instrText>
        </w:r>
        <w:r>
          <w:rPr>
            <w:noProof/>
            <w:webHidden/>
          </w:rPr>
        </w:r>
        <w:r>
          <w:rPr>
            <w:noProof/>
            <w:webHidden/>
          </w:rPr>
          <w:fldChar w:fldCharType="separate"/>
        </w:r>
        <w:r>
          <w:rPr>
            <w:noProof/>
            <w:webHidden/>
          </w:rPr>
          <w:t>9</w:t>
        </w:r>
        <w:r>
          <w:rPr>
            <w:noProof/>
            <w:webHidden/>
          </w:rPr>
          <w:fldChar w:fldCharType="end"/>
        </w:r>
      </w:hyperlink>
    </w:p>
    <w:p w14:paraId="0DA126AA" w14:textId="0CF82CAB"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65" w:history="1">
        <w:r w:rsidRPr="001E39E6">
          <w:rPr>
            <w:rStyle w:val="Hyperlink"/>
            <w:noProof/>
          </w:rPr>
          <w:t>CHƯƠNG 3 –YÊU CẦU HỆ THỐNG VÀ XÂY DỰNG CHƯƠNG TRÌNH</w:t>
        </w:r>
        <w:r>
          <w:rPr>
            <w:noProof/>
            <w:webHidden/>
          </w:rPr>
          <w:tab/>
        </w:r>
        <w:r>
          <w:rPr>
            <w:noProof/>
            <w:webHidden/>
          </w:rPr>
          <w:fldChar w:fldCharType="begin"/>
        </w:r>
        <w:r>
          <w:rPr>
            <w:noProof/>
            <w:webHidden/>
          </w:rPr>
          <w:instrText xml:space="preserve"> PAGEREF _Toc131633465 \h </w:instrText>
        </w:r>
        <w:r>
          <w:rPr>
            <w:noProof/>
            <w:webHidden/>
          </w:rPr>
        </w:r>
        <w:r>
          <w:rPr>
            <w:noProof/>
            <w:webHidden/>
          </w:rPr>
          <w:fldChar w:fldCharType="separate"/>
        </w:r>
        <w:r>
          <w:rPr>
            <w:noProof/>
            <w:webHidden/>
          </w:rPr>
          <w:t>11</w:t>
        </w:r>
        <w:r>
          <w:rPr>
            <w:noProof/>
            <w:webHidden/>
          </w:rPr>
          <w:fldChar w:fldCharType="end"/>
        </w:r>
      </w:hyperlink>
    </w:p>
    <w:p w14:paraId="7A54F10A" w14:textId="39938EEB"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66" w:history="1">
        <w:r w:rsidRPr="001E39E6">
          <w:rPr>
            <w:rStyle w:val="Hyperlink"/>
            <w:noProof/>
          </w:rPr>
          <w:t>3.1 Yêu cầu hệ thống :</w:t>
        </w:r>
        <w:r>
          <w:rPr>
            <w:noProof/>
            <w:webHidden/>
          </w:rPr>
          <w:tab/>
        </w:r>
        <w:r>
          <w:rPr>
            <w:noProof/>
            <w:webHidden/>
          </w:rPr>
          <w:fldChar w:fldCharType="begin"/>
        </w:r>
        <w:r>
          <w:rPr>
            <w:noProof/>
            <w:webHidden/>
          </w:rPr>
          <w:instrText xml:space="preserve"> PAGEREF _Toc131633466 \h </w:instrText>
        </w:r>
        <w:r>
          <w:rPr>
            <w:noProof/>
            <w:webHidden/>
          </w:rPr>
        </w:r>
        <w:r>
          <w:rPr>
            <w:noProof/>
            <w:webHidden/>
          </w:rPr>
          <w:fldChar w:fldCharType="separate"/>
        </w:r>
        <w:r>
          <w:rPr>
            <w:noProof/>
            <w:webHidden/>
          </w:rPr>
          <w:t>11</w:t>
        </w:r>
        <w:r>
          <w:rPr>
            <w:noProof/>
            <w:webHidden/>
          </w:rPr>
          <w:fldChar w:fldCharType="end"/>
        </w:r>
      </w:hyperlink>
    </w:p>
    <w:p w14:paraId="27B0100F" w14:textId="34E6CCD3" w:rsidR="00C84B13" w:rsidRDefault="00C84B13">
      <w:pPr>
        <w:pStyle w:val="TOC2"/>
        <w:tabs>
          <w:tab w:val="right" w:leader="dot" w:pos="9111"/>
        </w:tabs>
        <w:rPr>
          <w:rFonts w:asciiTheme="minorHAnsi" w:eastAsiaTheme="minorEastAsia" w:hAnsiTheme="minorHAnsi" w:cstheme="minorBidi"/>
          <w:noProof/>
          <w:sz w:val="22"/>
          <w:szCs w:val="22"/>
        </w:rPr>
      </w:pPr>
      <w:hyperlink w:anchor="_Toc131633467" w:history="1">
        <w:r w:rsidRPr="001E39E6">
          <w:rPr>
            <w:rStyle w:val="Hyperlink"/>
            <w:noProof/>
          </w:rPr>
          <w:t>3.2 Mô tả các chức năng chính của hệ thống:</w:t>
        </w:r>
        <w:r>
          <w:rPr>
            <w:noProof/>
            <w:webHidden/>
          </w:rPr>
          <w:tab/>
        </w:r>
        <w:r>
          <w:rPr>
            <w:noProof/>
            <w:webHidden/>
          </w:rPr>
          <w:fldChar w:fldCharType="begin"/>
        </w:r>
        <w:r>
          <w:rPr>
            <w:noProof/>
            <w:webHidden/>
          </w:rPr>
          <w:instrText xml:space="preserve"> PAGEREF _Toc131633467 \h </w:instrText>
        </w:r>
        <w:r>
          <w:rPr>
            <w:noProof/>
            <w:webHidden/>
          </w:rPr>
        </w:r>
        <w:r>
          <w:rPr>
            <w:noProof/>
            <w:webHidden/>
          </w:rPr>
          <w:fldChar w:fldCharType="separate"/>
        </w:r>
        <w:r>
          <w:rPr>
            <w:noProof/>
            <w:webHidden/>
          </w:rPr>
          <w:t>11</w:t>
        </w:r>
        <w:r>
          <w:rPr>
            <w:noProof/>
            <w:webHidden/>
          </w:rPr>
          <w:fldChar w:fldCharType="end"/>
        </w:r>
      </w:hyperlink>
    </w:p>
    <w:p w14:paraId="2864DA01" w14:textId="3EC68F03" w:rsidR="00C84B13" w:rsidRDefault="00C84B13">
      <w:pPr>
        <w:pStyle w:val="TOC3"/>
        <w:tabs>
          <w:tab w:val="right" w:leader="dot" w:pos="9111"/>
        </w:tabs>
        <w:rPr>
          <w:rFonts w:asciiTheme="minorHAnsi" w:eastAsiaTheme="minorEastAsia" w:hAnsiTheme="minorHAnsi" w:cstheme="minorBidi"/>
          <w:noProof/>
          <w:sz w:val="22"/>
          <w:szCs w:val="22"/>
        </w:rPr>
      </w:pPr>
      <w:hyperlink w:anchor="_Toc131633468" w:history="1">
        <w:r w:rsidRPr="001E39E6">
          <w:rPr>
            <w:rStyle w:val="Hyperlink"/>
            <w:noProof/>
          </w:rPr>
          <w:t>3.2.1 Yêu cầu chức năng hệ thống</w:t>
        </w:r>
        <w:r>
          <w:rPr>
            <w:noProof/>
            <w:webHidden/>
          </w:rPr>
          <w:tab/>
        </w:r>
        <w:r>
          <w:rPr>
            <w:noProof/>
            <w:webHidden/>
          </w:rPr>
          <w:fldChar w:fldCharType="begin"/>
        </w:r>
        <w:r>
          <w:rPr>
            <w:noProof/>
            <w:webHidden/>
          </w:rPr>
          <w:instrText xml:space="preserve"> PAGEREF _Toc131633468 \h </w:instrText>
        </w:r>
        <w:r>
          <w:rPr>
            <w:noProof/>
            <w:webHidden/>
          </w:rPr>
        </w:r>
        <w:r>
          <w:rPr>
            <w:noProof/>
            <w:webHidden/>
          </w:rPr>
          <w:fldChar w:fldCharType="separate"/>
        </w:r>
        <w:r>
          <w:rPr>
            <w:noProof/>
            <w:webHidden/>
          </w:rPr>
          <w:t>12</w:t>
        </w:r>
        <w:r>
          <w:rPr>
            <w:noProof/>
            <w:webHidden/>
          </w:rPr>
          <w:fldChar w:fldCharType="end"/>
        </w:r>
      </w:hyperlink>
    </w:p>
    <w:p w14:paraId="400C27F0" w14:textId="54AE89B5" w:rsidR="00C84B13" w:rsidRDefault="00C84B13">
      <w:pPr>
        <w:pStyle w:val="TOC3"/>
        <w:tabs>
          <w:tab w:val="right" w:leader="dot" w:pos="9111"/>
        </w:tabs>
        <w:rPr>
          <w:rFonts w:asciiTheme="minorHAnsi" w:eastAsiaTheme="minorEastAsia" w:hAnsiTheme="minorHAnsi" w:cstheme="minorBidi"/>
          <w:noProof/>
          <w:sz w:val="22"/>
          <w:szCs w:val="22"/>
        </w:rPr>
      </w:pPr>
      <w:hyperlink w:anchor="_Toc131633469" w:history="1">
        <w:r w:rsidRPr="001E39E6">
          <w:rPr>
            <w:rStyle w:val="Hyperlink"/>
            <w:noProof/>
          </w:rPr>
          <w:t>3.2.2 Xây dựng module hệ thống</w:t>
        </w:r>
        <w:r>
          <w:rPr>
            <w:noProof/>
            <w:webHidden/>
          </w:rPr>
          <w:tab/>
        </w:r>
        <w:r>
          <w:rPr>
            <w:noProof/>
            <w:webHidden/>
          </w:rPr>
          <w:fldChar w:fldCharType="begin"/>
        </w:r>
        <w:r>
          <w:rPr>
            <w:noProof/>
            <w:webHidden/>
          </w:rPr>
          <w:instrText xml:space="preserve"> PAGEREF _Toc131633469 \h </w:instrText>
        </w:r>
        <w:r>
          <w:rPr>
            <w:noProof/>
            <w:webHidden/>
          </w:rPr>
        </w:r>
        <w:r>
          <w:rPr>
            <w:noProof/>
            <w:webHidden/>
          </w:rPr>
          <w:fldChar w:fldCharType="separate"/>
        </w:r>
        <w:r>
          <w:rPr>
            <w:noProof/>
            <w:webHidden/>
          </w:rPr>
          <w:t>12</w:t>
        </w:r>
        <w:r>
          <w:rPr>
            <w:noProof/>
            <w:webHidden/>
          </w:rPr>
          <w:fldChar w:fldCharType="end"/>
        </w:r>
      </w:hyperlink>
    </w:p>
    <w:p w14:paraId="2D64F848" w14:textId="6307E7E7" w:rsidR="00C84B13" w:rsidRDefault="00C84B13">
      <w:pPr>
        <w:pStyle w:val="TOC3"/>
        <w:tabs>
          <w:tab w:val="right" w:leader="dot" w:pos="9111"/>
        </w:tabs>
        <w:rPr>
          <w:rFonts w:asciiTheme="minorHAnsi" w:eastAsiaTheme="minorEastAsia" w:hAnsiTheme="minorHAnsi" w:cstheme="minorBidi"/>
          <w:noProof/>
          <w:sz w:val="22"/>
          <w:szCs w:val="22"/>
        </w:rPr>
      </w:pPr>
      <w:hyperlink w:anchor="_Toc131633470" w:history="1">
        <w:r w:rsidRPr="001E39E6">
          <w:rPr>
            <w:rStyle w:val="Hyperlink"/>
            <w:noProof/>
          </w:rPr>
          <w:t>3.2.3 Xây dựng giao diện và quy trình người dùng</w:t>
        </w:r>
        <w:r>
          <w:rPr>
            <w:noProof/>
            <w:webHidden/>
          </w:rPr>
          <w:tab/>
        </w:r>
        <w:r>
          <w:rPr>
            <w:noProof/>
            <w:webHidden/>
          </w:rPr>
          <w:fldChar w:fldCharType="begin"/>
        </w:r>
        <w:r>
          <w:rPr>
            <w:noProof/>
            <w:webHidden/>
          </w:rPr>
          <w:instrText xml:space="preserve"> PAGEREF _Toc131633470 \h </w:instrText>
        </w:r>
        <w:r>
          <w:rPr>
            <w:noProof/>
            <w:webHidden/>
          </w:rPr>
        </w:r>
        <w:r>
          <w:rPr>
            <w:noProof/>
            <w:webHidden/>
          </w:rPr>
          <w:fldChar w:fldCharType="separate"/>
        </w:r>
        <w:r>
          <w:rPr>
            <w:noProof/>
            <w:webHidden/>
          </w:rPr>
          <w:t>14</w:t>
        </w:r>
        <w:r>
          <w:rPr>
            <w:noProof/>
            <w:webHidden/>
          </w:rPr>
          <w:fldChar w:fldCharType="end"/>
        </w:r>
      </w:hyperlink>
    </w:p>
    <w:p w14:paraId="1595B0AF" w14:textId="14D5DA7B" w:rsidR="00C84B13" w:rsidRDefault="00C84B13">
      <w:pPr>
        <w:pStyle w:val="TOC1"/>
        <w:tabs>
          <w:tab w:val="right" w:leader="dot" w:pos="9111"/>
        </w:tabs>
        <w:rPr>
          <w:rFonts w:asciiTheme="minorHAnsi" w:eastAsiaTheme="minorEastAsia" w:hAnsiTheme="minorHAnsi" w:cstheme="minorBidi"/>
          <w:noProof/>
          <w:sz w:val="22"/>
          <w:szCs w:val="22"/>
        </w:rPr>
      </w:pPr>
      <w:hyperlink w:anchor="_Toc131633471" w:history="1">
        <w:r w:rsidRPr="001E39E6">
          <w:rPr>
            <w:rStyle w:val="Hyperlink"/>
            <w:noProof/>
          </w:rPr>
          <w:t>CHƯƠNG 4 – KẾT LUẬN VÀ HƯỚNG PHÁT TRIỂN</w:t>
        </w:r>
        <w:r>
          <w:rPr>
            <w:noProof/>
            <w:webHidden/>
          </w:rPr>
          <w:tab/>
        </w:r>
        <w:r>
          <w:rPr>
            <w:noProof/>
            <w:webHidden/>
          </w:rPr>
          <w:fldChar w:fldCharType="begin"/>
        </w:r>
        <w:r>
          <w:rPr>
            <w:noProof/>
            <w:webHidden/>
          </w:rPr>
          <w:instrText xml:space="preserve"> PAGEREF _Toc131633471 \h </w:instrText>
        </w:r>
        <w:r>
          <w:rPr>
            <w:noProof/>
            <w:webHidden/>
          </w:rPr>
        </w:r>
        <w:r>
          <w:rPr>
            <w:noProof/>
            <w:webHidden/>
          </w:rPr>
          <w:fldChar w:fldCharType="separate"/>
        </w:r>
        <w:r>
          <w:rPr>
            <w:noProof/>
            <w:webHidden/>
          </w:rPr>
          <w:t>19</w:t>
        </w:r>
        <w:r>
          <w:rPr>
            <w:noProof/>
            <w:webHidden/>
          </w:rPr>
          <w:fldChar w:fldCharType="end"/>
        </w:r>
      </w:hyperlink>
    </w:p>
    <w:p w14:paraId="27EB9242" w14:textId="2AA7EAD7" w:rsidR="00C75086" w:rsidRDefault="00C75086">
      <w:pPr>
        <w:spacing w:after="200" w:line="276" w:lineRule="auto"/>
        <w:rPr>
          <w:sz w:val="26"/>
          <w:szCs w:val="26"/>
        </w:rPr>
      </w:pPr>
      <w:r>
        <w:rPr>
          <w:sz w:val="26"/>
          <w:szCs w:val="26"/>
        </w:rPr>
        <w:fldChar w:fldCharType="end"/>
      </w:r>
    </w:p>
    <w:p w14:paraId="1356B071" w14:textId="77777777" w:rsidR="007E6AB9" w:rsidRDefault="007E6AB9">
      <w:pPr>
        <w:spacing w:after="200" w:line="276" w:lineRule="auto"/>
        <w:rPr>
          <w:sz w:val="26"/>
          <w:szCs w:val="26"/>
        </w:rPr>
      </w:pPr>
      <w:r>
        <w:rPr>
          <w:sz w:val="26"/>
          <w:szCs w:val="26"/>
        </w:rPr>
        <w:br w:type="page"/>
      </w:r>
    </w:p>
    <w:p w14:paraId="7FBB96F2" w14:textId="77777777" w:rsidR="007E6AB9" w:rsidRPr="007E6AB9" w:rsidRDefault="007E6AB9" w:rsidP="003C69F2">
      <w:pPr>
        <w:pStyle w:val="Chng"/>
        <w:jc w:val="center"/>
      </w:pPr>
      <w:bookmarkStart w:id="2" w:name="_Toc131633453"/>
      <w:r>
        <w:lastRenderedPageBreak/>
        <w:t>DANH MỤC KÍ HIỆU VÀ CHỮ VIẾT TẮT</w:t>
      </w:r>
      <w:bookmarkEnd w:id="2"/>
    </w:p>
    <w:p w14:paraId="5A9AAF15" w14:textId="77777777" w:rsidR="00291721" w:rsidRDefault="00291721" w:rsidP="00291721">
      <w:pPr>
        <w:pStyle w:val="Nidungvnbn"/>
      </w:pPr>
    </w:p>
    <w:p w14:paraId="7B3BAB7E" w14:textId="77777777" w:rsidR="00115628" w:rsidRPr="00115628" w:rsidRDefault="00115628" w:rsidP="00115628">
      <w:pPr>
        <w:spacing w:before="60" w:after="60" w:line="276" w:lineRule="auto"/>
        <w:jc w:val="both"/>
        <w:rPr>
          <w:b/>
          <w:sz w:val="28"/>
        </w:rPr>
      </w:pPr>
      <w:r w:rsidRPr="00115628">
        <w:rPr>
          <w:b/>
          <w:sz w:val="28"/>
        </w:rPr>
        <w:t>CÁC KÝ HIỆU</w:t>
      </w:r>
    </w:p>
    <w:p w14:paraId="6F3D7BAA" w14:textId="77777777" w:rsidR="00115628" w:rsidRPr="006C3A2B" w:rsidRDefault="00115628" w:rsidP="00115628">
      <w:pPr>
        <w:spacing w:before="60" w:after="60" w:line="276" w:lineRule="auto"/>
        <w:ind w:firstLine="720"/>
        <w:jc w:val="both"/>
      </w:pPr>
    </w:p>
    <w:p w14:paraId="24BE27EA" w14:textId="77777777" w:rsidR="00115628" w:rsidRPr="00115628" w:rsidRDefault="00115628" w:rsidP="00115628">
      <w:pPr>
        <w:spacing w:before="60" w:after="60" w:line="276" w:lineRule="auto"/>
        <w:jc w:val="both"/>
        <w:rPr>
          <w:b/>
          <w:sz w:val="28"/>
        </w:rPr>
      </w:pPr>
      <w:r w:rsidRPr="00115628">
        <w:rPr>
          <w:b/>
          <w:sz w:val="28"/>
        </w:rPr>
        <w:t xml:space="preserve">CÁC CHỮ VIẾT TẮT </w:t>
      </w:r>
    </w:p>
    <w:p w14:paraId="724F4291" w14:textId="77777777" w:rsidR="00115628" w:rsidRPr="006C3A2B" w:rsidRDefault="00115628" w:rsidP="00115628">
      <w:pPr>
        <w:tabs>
          <w:tab w:val="left" w:pos="709"/>
          <w:tab w:val="left" w:pos="1560"/>
        </w:tabs>
        <w:spacing w:before="60" w:after="60" w:line="276" w:lineRule="auto"/>
        <w:jc w:val="both"/>
      </w:pPr>
    </w:p>
    <w:p w14:paraId="65B9B76C" w14:textId="77777777" w:rsidR="007E6AB9" w:rsidRDefault="007E6AB9">
      <w:pPr>
        <w:spacing w:after="200" w:line="276" w:lineRule="auto"/>
        <w:rPr>
          <w:sz w:val="26"/>
          <w:szCs w:val="26"/>
        </w:rPr>
      </w:pPr>
      <w:r>
        <w:rPr>
          <w:sz w:val="26"/>
          <w:szCs w:val="26"/>
        </w:rPr>
        <w:br w:type="page"/>
      </w:r>
    </w:p>
    <w:p w14:paraId="20BEA917" w14:textId="77777777" w:rsidR="007E6AB9" w:rsidRPr="007E6AB9" w:rsidRDefault="007B1A23" w:rsidP="003C69F2">
      <w:pPr>
        <w:pStyle w:val="Chng"/>
        <w:jc w:val="center"/>
      </w:pPr>
      <w:bookmarkStart w:id="3" w:name="_Toc131633454"/>
      <w:r>
        <w:lastRenderedPageBreak/>
        <w:t>DANH MỤC CÁC BẢNG BIỂU, HÌNH VẼ, ĐỒ THỊ</w:t>
      </w:r>
      <w:bookmarkEnd w:id="3"/>
    </w:p>
    <w:p w14:paraId="63917646" w14:textId="77777777" w:rsidR="00B67E4D" w:rsidRDefault="002C3297" w:rsidP="003C69F2">
      <w:pPr>
        <w:rPr>
          <w:b/>
          <w:sz w:val="28"/>
        </w:rPr>
      </w:pPr>
      <w:r w:rsidRPr="002C3297">
        <w:rPr>
          <w:b/>
          <w:sz w:val="28"/>
        </w:rPr>
        <w:t>DANH MỤC HÌNH</w:t>
      </w:r>
    </w:p>
    <w:p w14:paraId="3A260094" w14:textId="0C9E9279" w:rsidR="002E2130" w:rsidRDefault="004575DE">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w:instrText>
      </w:r>
      <w:r>
        <w:rPr>
          <w:b/>
          <w:sz w:val="28"/>
        </w:rPr>
        <w:fldChar w:fldCharType="separate"/>
      </w:r>
      <w:hyperlink w:anchor="_Toc131551418" w:history="1">
        <w:r w:rsidR="002E2130" w:rsidRPr="0050056E">
          <w:rPr>
            <w:rStyle w:val="Hyperlink"/>
            <w:noProof/>
          </w:rPr>
          <w:t>Hình 1. (1.3.1)Mã hóa DES</w:t>
        </w:r>
        <w:r w:rsidR="002E2130">
          <w:rPr>
            <w:noProof/>
            <w:webHidden/>
          </w:rPr>
          <w:tab/>
        </w:r>
        <w:r w:rsidR="002E2130">
          <w:rPr>
            <w:noProof/>
            <w:webHidden/>
          </w:rPr>
          <w:fldChar w:fldCharType="begin"/>
        </w:r>
        <w:r w:rsidR="002E2130">
          <w:rPr>
            <w:noProof/>
            <w:webHidden/>
          </w:rPr>
          <w:instrText xml:space="preserve"> PAGEREF _Toc131551418 \h </w:instrText>
        </w:r>
        <w:r w:rsidR="002E2130">
          <w:rPr>
            <w:noProof/>
            <w:webHidden/>
          </w:rPr>
        </w:r>
        <w:r w:rsidR="002E2130">
          <w:rPr>
            <w:noProof/>
            <w:webHidden/>
          </w:rPr>
          <w:fldChar w:fldCharType="separate"/>
        </w:r>
        <w:r w:rsidR="002E2130">
          <w:rPr>
            <w:noProof/>
            <w:webHidden/>
          </w:rPr>
          <w:t>6</w:t>
        </w:r>
        <w:r w:rsidR="002E2130">
          <w:rPr>
            <w:noProof/>
            <w:webHidden/>
          </w:rPr>
          <w:fldChar w:fldCharType="end"/>
        </w:r>
      </w:hyperlink>
    </w:p>
    <w:p w14:paraId="5EF1135E" w14:textId="745E8286"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19" w:history="1">
        <w:r w:rsidR="002E2130" w:rsidRPr="0050056E">
          <w:rPr>
            <w:rStyle w:val="Hyperlink"/>
            <w:noProof/>
          </w:rPr>
          <w:t>Hình 2. (1.3.1)Một vòng lặp DES</w:t>
        </w:r>
        <w:r w:rsidR="002E2130">
          <w:rPr>
            <w:noProof/>
            <w:webHidden/>
          </w:rPr>
          <w:tab/>
        </w:r>
        <w:r w:rsidR="002E2130">
          <w:rPr>
            <w:noProof/>
            <w:webHidden/>
          </w:rPr>
          <w:fldChar w:fldCharType="begin"/>
        </w:r>
        <w:r w:rsidR="002E2130">
          <w:rPr>
            <w:noProof/>
            <w:webHidden/>
          </w:rPr>
          <w:instrText xml:space="preserve"> PAGEREF _Toc131551419 \h </w:instrText>
        </w:r>
        <w:r w:rsidR="002E2130">
          <w:rPr>
            <w:noProof/>
            <w:webHidden/>
          </w:rPr>
        </w:r>
        <w:r w:rsidR="002E2130">
          <w:rPr>
            <w:noProof/>
            <w:webHidden/>
          </w:rPr>
          <w:fldChar w:fldCharType="separate"/>
        </w:r>
        <w:r w:rsidR="002E2130">
          <w:rPr>
            <w:noProof/>
            <w:webHidden/>
          </w:rPr>
          <w:t>7</w:t>
        </w:r>
        <w:r w:rsidR="002E2130">
          <w:rPr>
            <w:noProof/>
            <w:webHidden/>
          </w:rPr>
          <w:fldChar w:fldCharType="end"/>
        </w:r>
      </w:hyperlink>
    </w:p>
    <w:p w14:paraId="6180E2AD" w14:textId="72202B41"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0" w:history="1">
        <w:r w:rsidR="002E2130" w:rsidRPr="0050056E">
          <w:rPr>
            <w:rStyle w:val="Hyperlink"/>
            <w:noProof/>
          </w:rPr>
          <w:t>Hình 3. (1.3.2)Bảng mã Vigenère</w:t>
        </w:r>
        <w:r w:rsidR="002E2130">
          <w:rPr>
            <w:noProof/>
            <w:webHidden/>
          </w:rPr>
          <w:tab/>
        </w:r>
        <w:r w:rsidR="002E2130">
          <w:rPr>
            <w:noProof/>
            <w:webHidden/>
          </w:rPr>
          <w:fldChar w:fldCharType="begin"/>
        </w:r>
        <w:r w:rsidR="002E2130">
          <w:rPr>
            <w:noProof/>
            <w:webHidden/>
          </w:rPr>
          <w:instrText xml:space="preserve"> PAGEREF _Toc131551420 \h </w:instrText>
        </w:r>
        <w:r w:rsidR="002E2130">
          <w:rPr>
            <w:noProof/>
            <w:webHidden/>
          </w:rPr>
        </w:r>
        <w:r w:rsidR="002E2130">
          <w:rPr>
            <w:noProof/>
            <w:webHidden/>
          </w:rPr>
          <w:fldChar w:fldCharType="separate"/>
        </w:r>
        <w:r w:rsidR="002E2130">
          <w:rPr>
            <w:noProof/>
            <w:webHidden/>
          </w:rPr>
          <w:t>8</w:t>
        </w:r>
        <w:r w:rsidR="002E2130">
          <w:rPr>
            <w:noProof/>
            <w:webHidden/>
          </w:rPr>
          <w:fldChar w:fldCharType="end"/>
        </w:r>
      </w:hyperlink>
    </w:p>
    <w:p w14:paraId="2884E569" w14:textId="6C51C891"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1" w:history="1">
        <w:r w:rsidR="002E2130" w:rsidRPr="0050056E">
          <w:rPr>
            <w:rStyle w:val="Hyperlink"/>
            <w:noProof/>
          </w:rPr>
          <w:t>Hình 4.(3.2.3) frmClient.java</w:t>
        </w:r>
        <w:r w:rsidR="002E2130">
          <w:rPr>
            <w:noProof/>
            <w:webHidden/>
          </w:rPr>
          <w:tab/>
        </w:r>
        <w:r w:rsidR="002E2130">
          <w:rPr>
            <w:noProof/>
            <w:webHidden/>
          </w:rPr>
          <w:fldChar w:fldCharType="begin"/>
        </w:r>
        <w:r w:rsidR="002E2130">
          <w:rPr>
            <w:noProof/>
            <w:webHidden/>
          </w:rPr>
          <w:instrText xml:space="preserve"> PAGEREF _Toc131551421 \h </w:instrText>
        </w:r>
        <w:r w:rsidR="002E2130">
          <w:rPr>
            <w:noProof/>
            <w:webHidden/>
          </w:rPr>
        </w:r>
        <w:r w:rsidR="002E2130">
          <w:rPr>
            <w:noProof/>
            <w:webHidden/>
          </w:rPr>
          <w:fldChar w:fldCharType="separate"/>
        </w:r>
        <w:r w:rsidR="002E2130">
          <w:rPr>
            <w:noProof/>
            <w:webHidden/>
          </w:rPr>
          <w:t>15</w:t>
        </w:r>
        <w:r w:rsidR="002E2130">
          <w:rPr>
            <w:noProof/>
            <w:webHidden/>
          </w:rPr>
          <w:fldChar w:fldCharType="end"/>
        </w:r>
      </w:hyperlink>
    </w:p>
    <w:p w14:paraId="0D61A977" w14:textId="41B99DCB"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2" w:history="1">
        <w:r w:rsidR="002E2130" w:rsidRPr="0050056E">
          <w:rPr>
            <w:rStyle w:val="Hyperlink"/>
            <w:noProof/>
          </w:rPr>
          <w:t>Hình 5.(3.2.3)frmMenu.java</w:t>
        </w:r>
        <w:r w:rsidR="002E2130">
          <w:rPr>
            <w:noProof/>
            <w:webHidden/>
          </w:rPr>
          <w:tab/>
        </w:r>
        <w:r w:rsidR="002E2130">
          <w:rPr>
            <w:noProof/>
            <w:webHidden/>
          </w:rPr>
          <w:fldChar w:fldCharType="begin"/>
        </w:r>
        <w:r w:rsidR="002E2130">
          <w:rPr>
            <w:noProof/>
            <w:webHidden/>
          </w:rPr>
          <w:instrText xml:space="preserve"> PAGEREF _Toc131551422 \h </w:instrText>
        </w:r>
        <w:r w:rsidR="002E2130">
          <w:rPr>
            <w:noProof/>
            <w:webHidden/>
          </w:rPr>
        </w:r>
        <w:r w:rsidR="002E2130">
          <w:rPr>
            <w:noProof/>
            <w:webHidden/>
          </w:rPr>
          <w:fldChar w:fldCharType="separate"/>
        </w:r>
        <w:r w:rsidR="002E2130">
          <w:rPr>
            <w:noProof/>
            <w:webHidden/>
          </w:rPr>
          <w:t>15</w:t>
        </w:r>
        <w:r w:rsidR="002E2130">
          <w:rPr>
            <w:noProof/>
            <w:webHidden/>
          </w:rPr>
          <w:fldChar w:fldCharType="end"/>
        </w:r>
      </w:hyperlink>
    </w:p>
    <w:p w14:paraId="76AEF62C" w14:textId="397C5B41"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3" w:history="1">
        <w:r w:rsidR="002E2130" w:rsidRPr="0050056E">
          <w:rPr>
            <w:rStyle w:val="Hyperlink"/>
            <w:noProof/>
          </w:rPr>
          <w:t>Hình 6.(3.2.3) frmInput.java</w:t>
        </w:r>
        <w:r w:rsidR="002E2130">
          <w:rPr>
            <w:noProof/>
            <w:webHidden/>
          </w:rPr>
          <w:tab/>
        </w:r>
        <w:r w:rsidR="002E2130">
          <w:rPr>
            <w:noProof/>
            <w:webHidden/>
          </w:rPr>
          <w:fldChar w:fldCharType="begin"/>
        </w:r>
        <w:r w:rsidR="002E2130">
          <w:rPr>
            <w:noProof/>
            <w:webHidden/>
          </w:rPr>
          <w:instrText xml:space="preserve"> PAGEREF _Toc131551423 \h </w:instrText>
        </w:r>
        <w:r w:rsidR="002E2130">
          <w:rPr>
            <w:noProof/>
            <w:webHidden/>
          </w:rPr>
        </w:r>
        <w:r w:rsidR="002E2130">
          <w:rPr>
            <w:noProof/>
            <w:webHidden/>
          </w:rPr>
          <w:fldChar w:fldCharType="separate"/>
        </w:r>
        <w:r w:rsidR="002E2130">
          <w:rPr>
            <w:noProof/>
            <w:webHidden/>
          </w:rPr>
          <w:t>16</w:t>
        </w:r>
        <w:r w:rsidR="002E2130">
          <w:rPr>
            <w:noProof/>
            <w:webHidden/>
          </w:rPr>
          <w:fldChar w:fldCharType="end"/>
        </w:r>
      </w:hyperlink>
    </w:p>
    <w:p w14:paraId="3126DBD0" w14:textId="45346634"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4" w:history="1">
        <w:r w:rsidR="002E2130" w:rsidRPr="0050056E">
          <w:rPr>
            <w:rStyle w:val="Hyperlink"/>
            <w:noProof/>
          </w:rPr>
          <w:t>Hình 7.(3.2.3) frmShow.java</w:t>
        </w:r>
        <w:r w:rsidR="002E2130">
          <w:rPr>
            <w:noProof/>
            <w:webHidden/>
          </w:rPr>
          <w:tab/>
        </w:r>
        <w:r w:rsidR="002E2130">
          <w:rPr>
            <w:noProof/>
            <w:webHidden/>
          </w:rPr>
          <w:fldChar w:fldCharType="begin"/>
        </w:r>
        <w:r w:rsidR="002E2130">
          <w:rPr>
            <w:noProof/>
            <w:webHidden/>
          </w:rPr>
          <w:instrText xml:space="preserve"> PAGEREF _Toc131551424 \h </w:instrText>
        </w:r>
        <w:r w:rsidR="002E2130">
          <w:rPr>
            <w:noProof/>
            <w:webHidden/>
          </w:rPr>
        </w:r>
        <w:r w:rsidR="002E2130">
          <w:rPr>
            <w:noProof/>
            <w:webHidden/>
          </w:rPr>
          <w:fldChar w:fldCharType="separate"/>
        </w:r>
        <w:r w:rsidR="002E2130">
          <w:rPr>
            <w:noProof/>
            <w:webHidden/>
          </w:rPr>
          <w:t>17</w:t>
        </w:r>
        <w:r w:rsidR="002E2130">
          <w:rPr>
            <w:noProof/>
            <w:webHidden/>
          </w:rPr>
          <w:fldChar w:fldCharType="end"/>
        </w:r>
      </w:hyperlink>
    </w:p>
    <w:p w14:paraId="3ACB8EB5" w14:textId="5BAD34D0"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5" w:history="1">
        <w:r w:rsidR="002E2130" w:rsidRPr="0050056E">
          <w:rPr>
            <w:rStyle w:val="Hyperlink"/>
            <w:noProof/>
          </w:rPr>
          <w:t>Hình 8.(3.2.3) frmText.java</w:t>
        </w:r>
        <w:r w:rsidR="002E2130">
          <w:rPr>
            <w:noProof/>
            <w:webHidden/>
          </w:rPr>
          <w:tab/>
        </w:r>
        <w:r w:rsidR="002E2130">
          <w:rPr>
            <w:noProof/>
            <w:webHidden/>
          </w:rPr>
          <w:fldChar w:fldCharType="begin"/>
        </w:r>
        <w:r w:rsidR="002E2130">
          <w:rPr>
            <w:noProof/>
            <w:webHidden/>
          </w:rPr>
          <w:instrText xml:space="preserve"> PAGEREF _Toc131551425 \h </w:instrText>
        </w:r>
        <w:r w:rsidR="002E2130">
          <w:rPr>
            <w:noProof/>
            <w:webHidden/>
          </w:rPr>
        </w:r>
        <w:r w:rsidR="002E2130">
          <w:rPr>
            <w:noProof/>
            <w:webHidden/>
          </w:rPr>
          <w:fldChar w:fldCharType="separate"/>
        </w:r>
        <w:r w:rsidR="002E2130">
          <w:rPr>
            <w:noProof/>
            <w:webHidden/>
          </w:rPr>
          <w:t>17</w:t>
        </w:r>
        <w:r w:rsidR="002E2130">
          <w:rPr>
            <w:noProof/>
            <w:webHidden/>
          </w:rPr>
          <w:fldChar w:fldCharType="end"/>
        </w:r>
      </w:hyperlink>
    </w:p>
    <w:p w14:paraId="2E2E8EEC" w14:textId="6AFA34DA" w:rsidR="002E2130" w:rsidRDefault="00000000">
      <w:pPr>
        <w:pStyle w:val="TableofFigures"/>
        <w:tabs>
          <w:tab w:val="right" w:leader="dot" w:pos="9111"/>
        </w:tabs>
        <w:rPr>
          <w:rFonts w:asciiTheme="minorHAnsi" w:eastAsiaTheme="minorEastAsia" w:hAnsiTheme="minorHAnsi" w:cstheme="minorBidi"/>
          <w:noProof/>
          <w:sz w:val="22"/>
          <w:szCs w:val="22"/>
        </w:rPr>
      </w:pPr>
      <w:hyperlink w:anchor="_Toc131551426" w:history="1">
        <w:r w:rsidR="002E2130" w:rsidRPr="0050056E">
          <w:rPr>
            <w:rStyle w:val="Hyperlink"/>
            <w:noProof/>
          </w:rPr>
          <w:t>Hình 9.(3.2.3) FileInformation.java</w:t>
        </w:r>
        <w:r w:rsidR="002E2130">
          <w:rPr>
            <w:noProof/>
            <w:webHidden/>
          </w:rPr>
          <w:tab/>
        </w:r>
        <w:r w:rsidR="002E2130">
          <w:rPr>
            <w:noProof/>
            <w:webHidden/>
          </w:rPr>
          <w:fldChar w:fldCharType="begin"/>
        </w:r>
        <w:r w:rsidR="002E2130">
          <w:rPr>
            <w:noProof/>
            <w:webHidden/>
          </w:rPr>
          <w:instrText xml:space="preserve"> PAGEREF _Toc131551426 \h </w:instrText>
        </w:r>
        <w:r w:rsidR="002E2130">
          <w:rPr>
            <w:noProof/>
            <w:webHidden/>
          </w:rPr>
        </w:r>
        <w:r w:rsidR="002E2130">
          <w:rPr>
            <w:noProof/>
            <w:webHidden/>
          </w:rPr>
          <w:fldChar w:fldCharType="separate"/>
        </w:r>
        <w:r w:rsidR="002E2130">
          <w:rPr>
            <w:noProof/>
            <w:webHidden/>
          </w:rPr>
          <w:t>18</w:t>
        </w:r>
        <w:r w:rsidR="002E2130">
          <w:rPr>
            <w:noProof/>
            <w:webHidden/>
          </w:rPr>
          <w:fldChar w:fldCharType="end"/>
        </w:r>
      </w:hyperlink>
    </w:p>
    <w:p w14:paraId="2AAF3E37" w14:textId="56349431" w:rsidR="00B67E4D" w:rsidRDefault="004575DE" w:rsidP="003C69F2">
      <w:pPr>
        <w:rPr>
          <w:b/>
          <w:sz w:val="28"/>
        </w:rPr>
      </w:pPr>
      <w:r>
        <w:rPr>
          <w:b/>
          <w:sz w:val="28"/>
        </w:rPr>
        <w:fldChar w:fldCharType="end"/>
      </w:r>
    </w:p>
    <w:p w14:paraId="06D4BE9C" w14:textId="77777777" w:rsidR="00B67E4D" w:rsidRDefault="00B67E4D" w:rsidP="003C69F2">
      <w:pPr>
        <w:rPr>
          <w:b/>
          <w:sz w:val="28"/>
        </w:rPr>
      </w:pPr>
    </w:p>
    <w:p w14:paraId="6DAA0A45" w14:textId="3539D608" w:rsidR="007B7FF5" w:rsidRPr="002C3297" w:rsidRDefault="002C3297" w:rsidP="003C69F2">
      <w:pPr>
        <w:rPr>
          <w:b/>
          <w:sz w:val="28"/>
        </w:rPr>
      </w:pPr>
      <w:r w:rsidRPr="002C3297">
        <w:rPr>
          <w:b/>
          <w:sz w:val="28"/>
        </w:rPr>
        <w:t>DANH MỤC BẢNG</w:t>
      </w:r>
    </w:p>
    <w:p w14:paraId="03769CC8" w14:textId="3EFD0EBD" w:rsidR="007B1A23" w:rsidRDefault="007B1A23">
      <w:pPr>
        <w:spacing w:after="200" w:line="276" w:lineRule="auto"/>
        <w:rPr>
          <w:sz w:val="26"/>
          <w:szCs w:val="26"/>
        </w:rPr>
      </w:pPr>
      <w:r>
        <w:rPr>
          <w:sz w:val="26"/>
          <w:szCs w:val="26"/>
        </w:rPr>
        <w:br w:type="page"/>
      </w:r>
    </w:p>
    <w:p w14:paraId="5FBC0A6F" w14:textId="1FE0DAE5" w:rsidR="00EC31A1" w:rsidRDefault="00EC31A1" w:rsidP="004A7C39">
      <w:pPr>
        <w:pStyle w:val="Chng"/>
      </w:pPr>
      <w:bookmarkStart w:id="4" w:name="_Toc131633455"/>
      <w:r w:rsidRPr="00880D36">
        <w:lastRenderedPageBreak/>
        <w:t xml:space="preserve">CHƯƠNG </w:t>
      </w:r>
      <w:r>
        <w:t xml:space="preserve">1 – </w:t>
      </w:r>
      <w:r w:rsidR="003231B4">
        <w:t>GIỚI THIỆU</w:t>
      </w:r>
      <w:bookmarkEnd w:id="4"/>
    </w:p>
    <w:p w14:paraId="103A4C66" w14:textId="5C9D2A69" w:rsidR="003231B4" w:rsidRDefault="003231B4" w:rsidP="003231B4">
      <w:pPr>
        <w:pStyle w:val="Tiumccp1"/>
        <w:numPr>
          <w:ilvl w:val="1"/>
          <w:numId w:val="18"/>
        </w:numPr>
      </w:pPr>
      <w:bookmarkStart w:id="5" w:name="_Toc131633456"/>
      <w:r>
        <w:t>Giới thiệu đề tài nghiên cứu</w:t>
      </w:r>
      <w:bookmarkEnd w:id="5"/>
    </w:p>
    <w:p w14:paraId="1470DA9C" w14:textId="68A85A7E" w:rsidR="003231B4" w:rsidRDefault="00273E15" w:rsidP="003231B4">
      <w:pPr>
        <w:pStyle w:val="Nidungvnbn"/>
      </w:pPr>
      <w:r w:rsidRPr="00273E15">
        <w:t>Đề tài này tập trung vào xây dựng một chương trình quản lý sinh viên sử dụng mô hình Client – Server bằng Java với giao thức UDP. Chương trình sẽ cho phép người dùng nhập thông tin sinh viên và gửi nó đến Server để lưu trữ và quản lý. Client cũng có thể gửi một đoạn text đến Server để lưu trữ hoặc yêu cầu Server lấy nội dung của một tập tin text mà Client đã lưu trên Server. Chương trình cũng sử dụng mã hóa Vigenere và thuật toán DES để bảo vệ dữ liệu truyền tải giữa Client và Server.</w:t>
      </w:r>
    </w:p>
    <w:p w14:paraId="5B64F4FE" w14:textId="5E73415B" w:rsidR="005F32FC" w:rsidRDefault="003231B4" w:rsidP="005F32FC">
      <w:pPr>
        <w:pStyle w:val="Tiumccp1"/>
        <w:numPr>
          <w:ilvl w:val="1"/>
          <w:numId w:val="18"/>
        </w:numPr>
      </w:pPr>
      <w:bookmarkStart w:id="6" w:name="_Toc131633457"/>
      <w:r>
        <w:t>Mục đích nghiên cứu</w:t>
      </w:r>
      <w:r w:rsidR="005F32FC">
        <w:t xml:space="preserve"> và </w:t>
      </w:r>
      <w:r w:rsidR="0011422B">
        <w:t>phương pháp</w:t>
      </w:r>
      <w:r w:rsidR="005F32FC">
        <w:t xml:space="preserve"> nghiên cứu</w:t>
      </w:r>
      <w:bookmarkEnd w:id="6"/>
    </w:p>
    <w:p w14:paraId="620A6FF3" w14:textId="77777777" w:rsidR="004A6D3A" w:rsidRPr="004A6D3A" w:rsidRDefault="004A6D3A" w:rsidP="00ED7EA6">
      <w:pPr>
        <w:pStyle w:val="Nidungvnbn"/>
        <w:rPr>
          <w:b/>
        </w:rPr>
      </w:pPr>
      <w:r w:rsidRPr="004A6D3A">
        <w:t>Mục đích của nghiên cứu này là xây dựng một chương trình quản lý sinh viên sử dụng mô hình Client-Server bằng Java với giao thức UDP. Nghiên cứu này sẽ giúp cải thiện quá trình quản lý thông tin sinh viên và bảo mật thông tin của sinh viên trong quá trình truyền tải và lưu trữ.</w:t>
      </w:r>
    </w:p>
    <w:p w14:paraId="4575AEB8" w14:textId="77777777" w:rsidR="004A6D3A" w:rsidRPr="004A6D3A" w:rsidRDefault="004A6D3A" w:rsidP="00ED7EA6">
      <w:pPr>
        <w:pStyle w:val="Nidungvnbn"/>
        <w:rPr>
          <w:b/>
        </w:rPr>
      </w:pPr>
      <w:r w:rsidRPr="004A6D3A">
        <w:t>Cụ thể, nghiên cứu này sẽ đạt được các mục tiêu sau:</w:t>
      </w:r>
    </w:p>
    <w:p w14:paraId="4EBCA2D5" w14:textId="77777777" w:rsidR="004A6D3A" w:rsidRPr="004A6D3A" w:rsidRDefault="004A6D3A" w:rsidP="00ED7EA6">
      <w:pPr>
        <w:pStyle w:val="Nidungvnbn"/>
        <w:numPr>
          <w:ilvl w:val="0"/>
          <w:numId w:val="32"/>
        </w:numPr>
        <w:rPr>
          <w:b/>
        </w:rPr>
      </w:pPr>
      <w:r w:rsidRPr="004A6D3A">
        <w:t>Phát triển phần mềm Client-Server bằng Java với giao thức UDP để quản lý thông tin sinh viên.</w:t>
      </w:r>
    </w:p>
    <w:p w14:paraId="35BFA4FD" w14:textId="77777777" w:rsidR="004A6D3A" w:rsidRPr="004A6D3A" w:rsidRDefault="004A6D3A" w:rsidP="00ED7EA6">
      <w:pPr>
        <w:pStyle w:val="Nidungvnbn"/>
        <w:numPr>
          <w:ilvl w:val="0"/>
          <w:numId w:val="32"/>
        </w:numPr>
        <w:rPr>
          <w:b/>
        </w:rPr>
      </w:pPr>
      <w:r w:rsidRPr="004A6D3A">
        <w:t>Áp dụng các thuật toán mã hóa Vigenere và DES để bảo vệ thông tin của sinh viên trước khi lưu trữ và truyền tải giữa Client và Server.</w:t>
      </w:r>
    </w:p>
    <w:p w14:paraId="14294F0F" w14:textId="09452BE6" w:rsidR="004A6D3A" w:rsidRDefault="004A6D3A" w:rsidP="00ED7EA6">
      <w:pPr>
        <w:pStyle w:val="Nidungvnbn"/>
        <w:numPr>
          <w:ilvl w:val="0"/>
          <w:numId w:val="32"/>
        </w:numPr>
        <w:rPr>
          <w:b/>
        </w:rPr>
      </w:pPr>
      <w:r w:rsidRPr="004A6D3A">
        <w:t>Lưu trữ thông tin sinh viên vào cơ sở dữ liệu SQL và truy vấn dữ liệu để hiển thị kết quả cho người dùng.</w:t>
      </w:r>
    </w:p>
    <w:p w14:paraId="3DB1CF47" w14:textId="37227517" w:rsidR="004A6D3A" w:rsidRDefault="004A6D3A" w:rsidP="00ED7EA6">
      <w:pPr>
        <w:pStyle w:val="Nidungvnbn"/>
        <w:numPr>
          <w:ilvl w:val="0"/>
          <w:numId w:val="32"/>
        </w:numPr>
        <w:rPr>
          <w:b/>
        </w:rPr>
      </w:pPr>
      <w:r>
        <w:t>Đặt nền móng để có thể mở rộng và phát triển lĩnh vực này trong tương lai.</w:t>
      </w:r>
    </w:p>
    <w:p w14:paraId="4CEBA4E4" w14:textId="52FE229C" w:rsidR="0011422B" w:rsidRPr="0011422B" w:rsidRDefault="0011422B" w:rsidP="00ED7EA6">
      <w:pPr>
        <w:pStyle w:val="Nidungvnbn"/>
        <w:numPr>
          <w:ilvl w:val="0"/>
          <w:numId w:val="32"/>
        </w:numPr>
        <w:rPr>
          <w:b/>
        </w:rPr>
      </w:pPr>
      <w:r w:rsidRPr="0011422B">
        <w:t>Phương pháp nghiên cứu:</w:t>
      </w:r>
    </w:p>
    <w:p w14:paraId="072194ED" w14:textId="77777777" w:rsidR="0011422B" w:rsidRPr="0011422B" w:rsidRDefault="0011422B" w:rsidP="00ED7EA6">
      <w:pPr>
        <w:pStyle w:val="Nidungvnbn"/>
        <w:numPr>
          <w:ilvl w:val="0"/>
          <w:numId w:val="32"/>
        </w:numPr>
        <w:rPr>
          <w:b/>
        </w:rPr>
      </w:pPr>
      <w:r w:rsidRPr="0011422B">
        <w:t>Nghiên cứu và áp dụng các kỹ thuật lập trình Client-Server và UDP.</w:t>
      </w:r>
    </w:p>
    <w:p w14:paraId="2E5AF043" w14:textId="77777777" w:rsidR="0011422B" w:rsidRPr="0011422B" w:rsidRDefault="0011422B" w:rsidP="00ED7EA6">
      <w:pPr>
        <w:pStyle w:val="Nidungvnbn"/>
        <w:numPr>
          <w:ilvl w:val="0"/>
          <w:numId w:val="32"/>
        </w:numPr>
        <w:rPr>
          <w:b/>
        </w:rPr>
      </w:pPr>
      <w:r w:rsidRPr="0011422B">
        <w:t>Sử dụng Java để thiết kế và triển khai chương trình.</w:t>
      </w:r>
    </w:p>
    <w:p w14:paraId="4D557762" w14:textId="563F5EE0" w:rsidR="0011422B" w:rsidRPr="004A6D3A" w:rsidRDefault="0011422B" w:rsidP="00ED7EA6">
      <w:pPr>
        <w:pStyle w:val="Nidungvnbn"/>
        <w:numPr>
          <w:ilvl w:val="0"/>
          <w:numId w:val="32"/>
        </w:numPr>
        <w:rPr>
          <w:b/>
        </w:rPr>
      </w:pPr>
      <w:r w:rsidRPr="0011422B">
        <w:lastRenderedPageBreak/>
        <w:t>Sử dụng Vigenere và DES để bảo vệ dữ liệu truyền t</w:t>
      </w:r>
      <w:r>
        <w:t>ải dữ liệu giữa Client-Server-Database</w:t>
      </w:r>
      <w:r w:rsidR="002C073A">
        <w:t>.</w:t>
      </w:r>
    </w:p>
    <w:p w14:paraId="7869640B" w14:textId="1C14A99F" w:rsidR="007B1A23" w:rsidRPr="00880D36" w:rsidRDefault="007B1A23" w:rsidP="004A7C39">
      <w:pPr>
        <w:pStyle w:val="Chng"/>
      </w:pPr>
      <w:bookmarkStart w:id="7" w:name="_Toc131633458"/>
      <w:r w:rsidRPr="00880D36">
        <w:t>C</w:t>
      </w:r>
      <w:r w:rsidR="00CD13EC" w:rsidRPr="00880D36">
        <w:t xml:space="preserve">HƯƠNG </w:t>
      </w:r>
      <w:r w:rsidR="008E43BA">
        <w:t>2</w:t>
      </w:r>
      <w:r w:rsidR="0064189C">
        <w:t xml:space="preserve"> – </w:t>
      </w:r>
      <w:r w:rsidR="00577E5E">
        <w:t>CƠ SỞ LÝ THUYẾT</w:t>
      </w:r>
      <w:bookmarkEnd w:id="7"/>
    </w:p>
    <w:p w14:paraId="7E2FED75" w14:textId="565E76C2" w:rsidR="00CD13EC" w:rsidRPr="0064189C" w:rsidRDefault="003231B4" w:rsidP="0064189C">
      <w:pPr>
        <w:pStyle w:val="Tiumccp1"/>
      </w:pPr>
      <w:bookmarkStart w:id="8" w:name="_Toc131633459"/>
      <w:r>
        <w:t>2</w:t>
      </w:r>
      <w:r w:rsidR="00CD13EC" w:rsidRPr="0064189C">
        <w:t xml:space="preserve">.1 </w:t>
      </w:r>
      <w:r w:rsidR="00577E5E">
        <w:t>Mô hình Client – Server</w:t>
      </w:r>
      <w:bookmarkEnd w:id="8"/>
    </w:p>
    <w:p w14:paraId="0FB59E43" w14:textId="77777777" w:rsidR="00577E5E" w:rsidRDefault="00577E5E" w:rsidP="0064189C">
      <w:pPr>
        <w:pStyle w:val="Nidungvnbn"/>
      </w:pPr>
      <w:r>
        <w:t>Client – Server</w:t>
      </w:r>
      <w:r w:rsidRPr="00577E5E">
        <w:t xml:space="preserve"> là mô hình mạng máy tính bao gồm 2 thành phần chính là máy khách (client) và máy chủ (server). Trong mô hình này, máy chủ là nơi lưu trữ tài nguyên, cài đặt các chương trình dịch vụ và thực hiện các yêu cầu của khách hàng. Máy khách nhận vai trò gửi yêu cầu đến máy chủ. Máy khách bao gồm máy tính và thiết bị điện tử nói chung.</w:t>
      </w:r>
    </w:p>
    <w:p w14:paraId="45853473" w14:textId="77777777" w:rsidR="00577E5E" w:rsidRDefault="00577E5E" w:rsidP="0064189C">
      <w:pPr>
        <w:pStyle w:val="Nidungvnbn"/>
      </w:pPr>
      <w:r w:rsidRPr="00577E5E">
        <w:t xml:space="preserve">Mô hình </w:t>
      </w:r>
      <w:r>
        <w:t>Client – Server</w:t>
      </w:r>
      <w:r w:rsidRPr="00577E5E">
        <w:t xml:space="preserve"> cho phép mạng tập tin trung tâm của các ứng dụng và chức năng tại một hoặc nhiều tập tin dịch vụ mạng chuyên dụng. Các máy này trở thành trung tâm của hệ thống. Hệ điều hành của Client server cho phép người dùng chia sẻ đồng thời cùng một tài nguyên, không quan trọng vị trí địa lý.</w:t>
      </w:r>
    </w:p>
    <w:p w14:paraId="2239FDE4" w14:textId="77777777" w:rsidR="00577E5E" w:rsidRDefault="00577E5E" w:rsidP="0064189C">
      <w:pPr>
        <w:pStyle w:val="Nidungvnbn"/>
      </w:pPr>
      <w:r w:rsidRPr="00577E5E">
        <w:t xml:space="preserve">Mô hình </w:t>
      </w:r>
      <w:r>
        <w:t>C</w:t>
      </w:r>
      <w:r w:rsidRPr="00577E5E">
        <w:t>lient</w:t>
      </w:r>
      <w:r>
        <w:t xml:space="preserve"> – S</w:t>
      </w:r>
      <w:r w:rsidRPr="00577E5E">
        <w:t>erver</w:t>
      </w:r>
      <w:r>
        <w:t xml:space="preserve"> </w:t>
      </w:r>
      <w:r w:rsidRPr="00577E5E">
        <w:t>như sau: Client</w:t>
      </w:r>
      <w:r>
        <w:t xml:space="preserve"> – </w:t>
      </w:r>
      <w:r w:rsidRPr="00577E5E">
        <w:t xml:space="preserve">Server là mô hình tổng quát nhất, trên thực tế thì một </w:t>
      </w:r>
      <w:r>
        <w:t>S</w:t>
      </w:r>
      <w:r w:rsidRPr="00577E5E">
        <w:t xml:space="preserve">erver có thể được nối tới nhiều </w:t>
      </w:r>
      <w:r>
        <w:t>S</w:t>
      </w:r>
      <w:r w:rsidRPr="00577E5E">
        <w:t xml:space="preserve">erver khác nhằm làm việc hiệu quả và nhanh hơn. Khi nhận được 1 yêu cầu từ </w:t>
      </w:r>
      <w:r>
        <w:t>C</w:t>
      </w:r>
      <w:r w:rsidRPr="00577E5E">
        <w:t xml:space="preserve">lient, </w:t>
      </w:r>
      <w:r>
        <w:t>S</w:t>
      </w:r>
      <w:r w:rsidRPr="00577E5E">
        <w:t xml:space="preserve">erver này có thể gửi tiếp yêu cầu vừa nhận được cho </w:t>
      </w:r>
      <w:r>
        <w:t>S</w:t>
      </w:r>
      <w:r w:rsidRPr="00577E5E">
        <w:t xml:space="preserve">erver khác ví dụ như </w:t>
      </w:r>
      <w:r>
        <w:t>D</w:t>
      </w:r>
      <w:r w:rsidRPr="00577E5E">
        <w:t xml:space="preserve">atabase </w:t>
      </w:r>
      <w:r>
        <w:t>S</w:t>
      </w:r>
      <w:r w:rsidRPr="00577E5E">
        <w:t xml:space="preserve">erver vì bản thân nó không thể xử lý yêu cầu này được. Máy </w:t>
      </w:r>
      <w:r>
        <w:t>S</w:t>
      </w:r>
      <w:r w:rsidRPr="00577E5E">
        <w:t>erver có thể thi hành các nhiệm vụ đơn giản hoặc phức tạp.</w:t>
      </w:r>
    </w:p>
    <w:p w14:paraId="4AB9AF92" w14:textId="4A3F901D" w:rsidR="007B1A23" w:rsidRDefault="003231B4" w:rsidP="0064189C">
      <w:pPr>
        <w:pStyle w:val="Tiumccp1"/>
      </w:pPr>
      <w:bookmarkStart w:id="9" w:name="_Toc131633460"/>
      <w:r>
        <w:t>2</w:t>
      </w:r>
      <w:r w:rsidR="0064189C">
        <w:t xml:space="preserve">.2 </w:t>
      </w:r>
      <w:r w:rsidR="00BE09A2">
        <w:t>Giao thức UDP</w:t>
      </w:r>
      <w:bookmarkEnd w:id="9"/>
    </w:p>
    <w:p w14:paraId="50914BB4" w14:textId="77777777" w:rsidR="00BE09A2" w:rsidRDefault="00BE09A2" w:rsidP="004A7C39">
      <w:pPr>
        <w:pStyle w:val="Nidungvnbn"/>
      </w:pPr>
      <w:r>
        <w:t>UDP (User Datagram Protocol) là giao thức truyền tải hướng không kết nối.</w:t>
      </w:r>
    </w:p>
    <w:p w14:paraId="71122628" w14:textId="77777777" w:rsidR="00BE09A2" w:rsidRDefault="00BE09A2" w:rsidP="004A7C39">
      <w:pPr>
        <w:pStyle w:val="Nidungvnbn"/>
      </w:pPr>
      <w:r>
        <w:t>Giao thức UDP không có quá trình bắt tay 3 bước như giao thức TCP, mà thay vào đó, nó sẽ truyền dữ liệu ngay lập tức, bỏ qua cơ chế xác thực cũng như đánh số thứ tự cho các gói tin.</w:t>
      </w:r>
    </w:p>
    <w:p w14:paraId="604ED0B4" w14:textId="77777777" w:rsidR="00BE09A2" w:rsidRDefault="00BE09A2" w:rsidP="004A7C39">
      <w:pPr>
        <w:pStyle w:val="Nidungvnbn"/>
      </w:pPr>
      <w:r>
        <w:t>Các gói tin liên tục được gửi cho bên nhận, bên gửi không cần phải chờ xem bên nhận đã nhận được hay chưa, mà cứ tiếp tục gửi tiếp.</w:t>
      </w:r>
    </w:p>
    <w:p w14:paraId="4AA9731D" w14:textId="77777777" w:rsidR="0064189C" w:rsidRDefault="00BE09A2" w:rsidP="004A7C39">
      <w:pPr>
        <w:pStyle w:val="Nidungvnbn"/>
      </w:pPr>
      <w:r>
        <w:lastRenderedPageBreak/>
        <w:t xml:space="preserve">Chính vì vậy, nếu bên nhận có bị mất một vài gói tin thì coi như sẽ bị mất (bên gửi sẽ không gửi lại), đó cũng là lý do tại sao những ứng dụng dùng giao thức UDP sẽ rất nhanh, vì nó bỏ qua bước kiểm tra lỗi khi truyền gói tin. </w:t>
      </w:r>
    </w:p>
    <w:p w14:paraId="61B204B0" w14:textId="77777777" w:rsidR="00BE09A2" w:rsidRDefault="00BE09A2" w:rsidP="004A7C39">
      <w:pPr>
        <w:pStyle w:val="Nidungvnbn"/>
      </w:pPr>
      <w:r>
        <w:t>Việc bỏ qua cơ chế sửa lỗi giúp UDP tăng tốc độ kết nối và giảm độ trễ thời gian thực, một điều rất quan trọng trong các ứng dụng cần xử lý liên tục.</w:t>
      </w:r>
    </w:p>
    <w:p w14:paraId="056AB606" w14:textId="28126D99" w:rsidR="00BE09A2" w:rsidRDefault="003231B4" w:rsidP="00BE09A2">
      <w:pPr>
        <w:pStyle w:val="Tiumccp1"/>
      </w:pPr>
      <w:bookmarkStart w:id="10" w:name="_Toc131633461"/>
      <w:r>
        <w:t>2</w:t>
      </w:r>
      <w:r w:rsidR="00BE09A2">
        <w:t>.3 Mã hóa dữ</w:t>
      </w:r>
      <w:r w:rsidR="00B9130C">
        <w:t xml:space="preserve"> liệu</w:t>
      </w:r>
      <w:bookmarkEnd w:id="10"/>
    </w:p>
    <w:p w14:paraId="69D5AEBD" w14:textId="27862437" w:rsidR="00B9130C" w:rsidRDefault="003231B4" w:rsidP="00B9130C">
      <w:pPr>
        <w:pStyle w:val="Tiumccp2"/>
      </w:pPr>
      <w:bookmarkStart w:id="11" w:name="_Toc131633462"/>
      <w:r>
        <w:t>2</w:t>
      </w:r>
      <w:r w:rsidR="00B9130C" w:rsidRPr="0064189C">
        <w:t>.</w:t>
      </w:r>
      <w:r w:rsidR="00B9130C">
        <w:t>3</w:t>
      </w:r>
      <w:r w:rsidR="00B9130C" w:rsidRPr="0064189C">
        <w:t xml:space="preserve">.1 </w:t>
      </w:r>
      <w:r w:rsidR="00B9130C">
        <w:t>Thuật toán mã hóa DES</w:t>
      </w:r>
      <w:bookmarkEnd w:id="11"/>
    </w:p>
    <w:p w14:paraId="459D6918" w14:textId="77777777" w:rsidR="009666DF" w:rsidRDefault="009666DF" w:rsidP="005D5F90">
      <w:pPr>
        <w:pStyle w:val="Nidungvnbn"/>
      </w:pPr>
      <w:r>
        <w:t>DES – viết tắt của cụm từ </w:t>
      </w:r>
      <w:r w:rsidRPr="005D5F90">
        <w:t>Data Encryption Standard</w:t>
      </w:r>
      <w:r>
        <w:t> là một thuật toán mã hoá khối ra đời giữa những năm 1970 và được sử dụng phổ biến trong vòng 30 năm sau đó.Vào những năm 1973, 1974 máy tính đã bắt đầu được sử dụng nhiều trong các ngân hàng, công ty tài chính lớn. Nhu cầu giữ bí mật thông tin đã trở nên cấp thiết nhưng các thuật toán cổ điển lại không đáp ứng được. Viện chuẩn và công nghệ Hoa Kỳ NIST (National Institute of Standards and Technology) đã kêu gọi xây dựng các thuật toán mã hóa mới và an toàn hơn. Sau đó các ngân hàng Mỹ đã đặt hàng cho công ty IBM – người khổng lồ trong lĩnh vực điện toán thời đó, thiết kế một thuật toán mã hoá hoàn toàn mới. Lúc đầu, IBM đưa ra thuật toán Lucifer và sau đó thuật toán này được thiết kế, chỉnh sửa lại thành thuật toán DES. Năm 1976 DES đã được NIST công nhận là chuẩn mã hoá dữ liệu, và đến năm 1981 DES trở thành chuẩn mật mã của ANSI (American National Standards Institute). DES được sử dụng rộng rãi trên thế giới, đặc biệt là trong các giao dịch ngân hàng, thông tin liên lạc. Định kỳ, ANSI công nhận lại chuẩn mật mã cho thời gian 5 năm tiếp theo. DES là thuật toán mã hóa khối được sử dụng phổ biến trong suốt gần 30 năm, từ năm 1976 đến những năm gần đây.</w:t>
      </w:r>
    </w:p>
    <w:p w14:paraId="42D58ECB" w14:textId="4769DD76" w:rsidR="009666DF" w:rsidRDefault="009666DF" w:rsidP="009666DF">
      <w:pPr>
        <w:pStyle w:val="Nidungvnbn"/>
      </w:pPr>
      <w:r>
        <w:t>Quá trình mã hóa một khối 64-bit đầu vào bằng DES thông qua các bước: (1) Hoán vị ban đầu IP (Initial Permutation); (2) 16 vòng tính toán phức tạp có sử dụng khóa; (3) Hoán vị kết thúc, là nghịch đảo  của IP. Quy trình mã hoá và tạo khoá của thuật toán DES có thể được mô tả  trong sơ đồ sau:</w:t>
      </w:r>
    </w:p>
    <w:p w14:paraId="476EDBFC" w14:textId="77777777" w:rsidR="005E378E" w:rsidRDefault="00B67E4D" w:rsidP="005E378E">
      <w:pPr>
        <w:pStyle w:val="Caption"/>
        <w:keepNext/>
      </w:pPr>
      <w:r w:rsidRPr="00B67E4D">
        <w:rPr>
          <w:noProof/>
        </w:rPr>
        <w:lastRenderedPageBreak/>
        <w:drawing>
          <wp:inline distT="0" distB="0" distL="0" distR="0" wp14:anchorId="1CEF95B9" wp14:editId="7CF937DC">
            <wp:extent cx="2850956" cy="3781425"/>
            <wp:effectExtent l="0" t="0" r="6985" b="0"/>
            <wp:docPr id="22" name="Picture 22" descr="C:\Users\Vstore\OneDrive\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store\OneDrive\Desktop\aaa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9123" cy="3792258"/>
                    </a:xfrm>
                    <a:prstGeom prst="rect">
                      <a:avLst/>
                    </a:prstGeom>
                    <a:noFill/>
                    <a:ln>
                      <a:noFill/>
                    </a:ln>
                  </pic:spPr>
                </pic:pic>
              </a:graphicData>
            </a:graphic>
          </wp:inline>
        </w:drawing>
      </w:r>
    </w:p>
    <w:p w14:paraId="02FA2C77" w14:textId="151B3715" w:rsidR="005E378E" w:rsidRDefault="005E378E" w:rsidP="005E378E">
      <w:pPr>
        <w:pStyle w:val="Caption"/>
      </w:pPr>
      <w:bookmarkStart w:id="12" w:name="_Toc131551418"/>
      <w:r>
        <w:t xml:space="preserve">Hình </w:t>
      </w:r>
      <w:r w:rsidR="00461AC1">
        <w:fldChar w:fldCharType="begin"/>
      </w:r>
      <w:r w:rsidR="00461AC1">
        <w:instrText xml:space="preserve"> SEQ Hình \* ARABIC </w:instrText>
      </w:r>
      <w:r w:rsidR="00461AC1">
        <w:fldChar w:fldCharType="separate"/>
      </w:r>
      <w:r w:rsidR="00AF585F">
        <w:rPr>
          <w:noProof/>
        </w:rPr>
        <w:t>1</w:t>
      </w:r>
      <w:r w:rsidR="00461AC1">
        <w:rPr>
          <w:noProof/>
        </w:rPr>
        <w:fldChar w:fldCharType="end"/>
      </w:r>
      <w:r w:rsidR="00254D46">
        <w:t>.</w:t>
      </w:r>
      <w:r>
        <w:t xml:space="preserve"> </w:t>
      </w:r>
      <w:r w:rsidR="006842AD">
        <w:t>(1.3.1)</w:t>
      </w:r>
      <w:r>
        <w:t>Mã hóa DES</w:t>
      </w:r>
      <w:bookmarkEnd w:id="12"/>
    </w:p>
    <w:p w14:paraId="78EFB9F1" w14:textId="7432E7D1" w:rsidR="00B9130C" w:rsidRDefault="00B67E4D" w:rsidP="00B42AA5">
      <w:pPr>
        <w:pStyle w:val="Caption"/>
        <w:pageBreakBefore/>
        <w:jc w:val="left"/>
      </w:pPr>
      <w:r w:rsidRPr="00867C2D">
        <w:lastRenderedPageBreak/>
        <w:t xml:space="preserve"> </w:t>
      </w:r>
      <w:r w:rsidR="005D5F90" w:rsidRPr="005D5F90">
        <w:t>Phần bên trái của hình vẽ là quy trình mã hoá dữ liệu. Phần bên phải là quy trình tạo các khoá con (subkey).</w:t>
      </w:r>
    </w:p>
    <w:p w14:paraId="5FC0B45F" w14:textId="77777777" w:rsidR="00254D46" w:rsidRDefault="00254D46" w:rsidP="00254D46">
      <w:pPr>
        <w:pStyle w:val="Nidungvnbn"/>
        <w:keepNext/>
        <w:jc w:val="center"/>
      </w:pPr>
      <w:r w:rsidRPr="00254D46">
        <w:rPr>
          <w:noProof/>
        </w:rPr>
        <w:drawing>
          <wp:inline distT="0" distB="0" distL="0" distR="0" wp14:anchorId="5CD5642A" wp14:editId="7D2710F2">
            <wp:extent cx="5472935" cy="3200400"/>
            <wp:effectExtent l="0" t="0" r="0" b="0"/>
            <wp:docPr id="25" name="Picture 25" descr="C:\Users\Vstore\OneDrive\Desktop\bbbbb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store\OneDrive\Desktop\bbbbbbbb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9305" cy="3209972"/>
                    </a:xfrm>
                    <a:prstGeom prst="rect">
                      <a:avLst/>
                    </a:prstGeom>
                    <a:noFill/>
                    <a:ln>
                      <a:noFill/>
                    </a:ln>
                  </pic:spPr>
                </pic:pic>
              </a:graphicData>
            </a:graphic>
          </wp:inline>
        </w:drawing>
      </w:r>
      <w:bookmarkStart w:id="13" w:name="_Toc131456217"/>
    </w:p>
    <w:p w14:paraId="6C1B175C" w14:textId="5DA09566" w:rsidR="00254D46" w:rsidRDefault="00254D46" w:rsidP="00254D46">
      <w:pPr>
        <w:pStyle w:val="Caption"/>
      </w:pPr>
      <w:bookmarkStart w:id="14" w:name="_Toc131551419"/>
      <w:r>
        <w:t xml:space="preserve">Hình </w:t>
      </w:r>
      <w:r w:rsidR="00461AC1">
        <w:fldChar w:fldCharType="begin"/>
      </w:r>
      <w:r w:rsidR="00461AC1">
        <w:instrText xml:space="preserve"> SEQ Hình \* ARABIC </w:instrText>
      </w:r>
      <w:r w:rsidR="00461AC1">
        <w:fldChar w:fldCharType="separate"/>
      </w:r>
      <w:r w:rsidR="00AF585F">
        <w:rPr>
          <w:noProof/>
        </w:rPr>
        <w:t>2</w:t>
      </w:r>
      <w:r w:rsidR="00461AC1">
        <w:rPr>
          <w:noProof/>
        </w:rPr>
        <w:fldChar w:fldCharType="end"/>
      </w:r>
      <w:r>
        <w:t>.</w:t>
      </w:r>
      <w:r w:rsidRPr="00254D46">
        <w:t xml:space="preserve"> </w:t>
      </w:r>
      <w:r w:rsidR="006842AD">
        <w:t>(1.3.1)</w:t>
      </w:r>
      <w:r>
        <w:t>Một vòng lặp DES</w:t>
      </w:r>
      <w:bookmarkEnd w:id="14"/>
    </w:p>
    <w:p w14:paraId="2DCB9633" w14:textId="7EEAD678" w:rsidR="00254D46" w:rsidRDefault="005D5F90" w:rsidP="00254D46">
      <w:pPr>
        <w:pStyle w:val="Nidungvnbn"/>
        <w:jc w:val="center"/>
      </w:pPr>
      <w:r w:rsidRPr="00867C2D">
        <w:t xml:space="preserve"> </w:t>
      </w:r>
      <w:bookmarkEnd w:id="13"/>
    </w:p>
    <w:p w14:paraId="53DE9435" w14:textId="7C34F65A" w:rsidR="005D5F90" w:rsidRDefault="003231B4" w:rsidP="005D5F90">
      <w:pPr>
        <w:pStyle w:val="Tiumccp2"/>
      </w:pPr>
      <w:bookmarkStart w:id="15" w:name="_Toc131633463"/>
      <w:r>
        <w:t>2</w:t>
      </w:r>
      <w:r w:rsidR="005D5F90">
        <w:t>.3.2 Thuật toán Vigenere</w:t>
      </w:r>
      <w:bookmarkEnd w:id="15"/>
    </w:p>
    <w:p w14:paraId="1CE89D08" w14:textId="77777777" w:rsidR="00B0242E" w:rsidRPr="00B0242E" w:rsidRDefault="00B0242E" w:rsidP="00B0242E">
      <w:pPr>
        <w:pStyle w:val="Nidungvnbn"/>
      </w:pPr>
      <w:r w:rsidRPr="00B0242E">
        <w:t>Trong các loại mã hóa cổ</w:t>
      </w:r>
      <w:r>
        <w:t xml:space="preserve"> điển</w:t>
      </w:r>
      <w:r w:rsidRPr="00B0242E">
        <w:t>: mã hóa Caesar, mã hóa Affine, được gọi chung là </w:t>
      </w:r>
      <w:r w:rsidRPr="00B0242E">
        <w:rPr>
          <w:rStyle w:val="Strong"/>
          <w:b w:val="0"/>
          <w:bCs w:val="0"/>
        </w:rPr>
        <w:t>mã thay thế dùng một bảng chữ cái</w:t>
      </w:r>
      <w:r w:rsidRPr="00B0242E">
        <w:t> (monoalphabetic substitution cipher). Nghĩa là ta dùng một ánh xạ các chữ cái trong bảng mã thành bản rõ và tất cả các chữ cái trong bản mã đều dùng chung một ánh xạ.</w:t>
      </w:r>
    </w:p>
    <w:p w14:paraId="22DD0557" w14:textId="77777777" w:rsidR="00B0242E" w:rsidRPr="00B0242E" w:rsidRDefault="00B0242E" w:rsidP="00B0242E">
      <w:pPr>
        <w:pStyle w:val="Nidungvnbn"/>
      </w:pPr>
      <w:r w:rsidRPr="00B0242E">
        <w:t>Yếu điểm của loại mã này là bản mã sẽ giữ lại các đặc điểm mẫu từ và tần xuất của văn bản gốc. Để loại bỏ yếu điểm trên, các nhà lập mã đã tạo ra một hệ mã khác gọi là </w:t>
      </w:r>
      <w:r w:rsidRPr="00B0242E">
        <w:rPr>
          <w:rStyle w:val="Strong"/>
          <w:b w:val="0"/>
          <w:bCs w:val="0"/>
        </w:rPr>
        <w:t>mã thay thế dùng nhiều bảng chữ cái</w:t>
      </w:r>
      <w:r w:rsidRPr="00B0242E">
        <w:t> (polyalphabetic substitution cipher).</w:t>
      </w:r>
    </w:p>
    <w:p w14:paraId="14228E62" w14:textId="77777777" w:rsidR="00B0242E" w:rsidRDefault="00B0242E" w:rsidP="00B0242E">
      <w:pPr>
        <w:pStyle w:val="Nidungvnbn"/>
      </w:pPr>
      <w:r w:rsidRPr="00B0242E">
        <w:t>Hệ mã này được đặt theo tên của một nhà mật mã học người Pháp Blaise de Vigenère (1523-1596). </w:t>
      </w:r>
      <w:r w:rsidRPr="00B0242E">
        <w:rPr>
          <w:rStyle w:val="Strong"/>
          <w:b w:val="0"/>
          <w:bCs w:val="0"/>
        </w:rPr>
        <w:t>Mật mã Vigenère</w:t>
      </w:r>
      <w:r w:rsidRPr="00B0242E">
        <w:t> là một dạng đơn giản của mật mã thay thế dùng nhiều bảng chữ cái.</w:t>
      </w:r>
    </w:p>
    <w:p w14:paraId="379E5A8C" w14:textId="77777777" w:rsidR="00602712" w:rsidRDefault="00B0242E" w:rsidP="00602712">
      <w:pPr>
        <w:pStyle w:val="Nidungvnbn"/>
      </w:pPr>
      <w:r w:rsidRPr="00B0242E">
        <w:lastRenderedPageBreak/>
        <w:t>Để mã hóa, ta dùng một hình vuông Vigenère (hình dưới).Gồm 26 hàng, mỗi hàng dịch về bên trái một bước so với hàng phía trên, tạo thành 26 bảng mã Caesar. Trong quá trình mã hóa, tùy theo từ khóa mà mỗi thời điểm ta dùng một dòng khác nhau để mã hóa văn bản.</w:t>
      </w:r>
    </w:p>
    <w:p w14:paraId="44A80202" w14:textId="77777777" w:rsidR="006A2C88" w:rsidRDefault="00602712" w:rsidP="006A2C88">
      <w:pPr>
        <w:pStyle w:val="Nidungvnbn"/>
        <w:keepNext/>
        <w:jc w:val="center"/>
      </w:pPr>
      <w:r w:rsidRPr="00602712">
        <w:rPr>
          <w:noProof/>
        </w:rPr>
        <w:drawing>
          <wp:inline distT="0" distB="0" distL="0" distR="0" wp14:anchorId="105858D2" wp14:editId="5DFE45DE">
            <wp:extent cx="3962378" cy="3609975"/>
            <wp:effectExtent l="0" t="0" r="635" b="0"/>
            <wp:docPr id="27" name="Picture 27" descr="C:\Users\Vstore\OneDrive\Desktop\cccc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store\OneDrive\Desktop\cccccc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3408" cy="3620024"/>
                    </a:xfrm>
                    <a:prstGeom prst="rect">
                      <a:avLst/>
                    </a:prstGeom>
                    <a:noFill/>
                    <a:ln>
                      <a:noFill/>
                    </a:ln>
                  </pic:spPr>
                </pic:pic>
              </a:graphicData>
            </a:graphic>
          </wp:inline>
        </w:drawing>
      </w:r>
    </w:p>
    <w:p w14:paraId="0567EB3C" w14:textId="71B6E4C9" w:rsidR="00602712" w:rsidRDefault="006A2C88" w:rsidP="006A2C88">
      <w:pPr>
        <w:pStyle w:val="Caption"/>
      </w:pPr>
      <w:bookmarkStart w:id="16" w:name="_Toc131551420"/>
      <w:r>
        <w:t xml:space="preserve">Hình </w:t>
      </w:r>
      <w:r w:rsidR="00461AC1">
        <w:fldChar w:fldCharType="begin"/>
      </w:r>
      <w:r w:rsidR="00461AC1">
        <w:instrText xml:space="preserve"> SEQ Hình \* ARABIC </w:instrText>
      </w:r>
      <w:r w:rsidR="00461AC1">
        <w:fldChar w:fldCharType="separate"/>
      </w:r>
      <w:r w:rsidR="00AF585F">
        <w:rPr>
          <w:noProof/>
        </w:rPr>
        <w:t>3</w:t>
      </w:r>
      <w:r w:rsidR="00461AC1">
        <w:rPr>
          <w:noProof/>
        </w:rPr>
        <w:fldChar w:fldCharType="end"/>
      </w:r>
      <w:r>
        <w:t xml:space="preserve">. </w:t>
      </w:r>
      <w:r w:rsidR="006842AD">
        <w:t>(1.3.2)</w:t>
      </w:r>
      <w:r>
        <w:t xml:space="preserve">Bảng mã </w:t>
      </w:r>
      <w:r w:rsidRPr="00B0242E">
        <w:t>Vigenère</w:t>
      </w:r>
      <w:bookmarkEnd w:id="16"/>
    </w:p>
    <w:p w14:paraId="79F50C3A" w14:textId="5C05020D" w:rsidR="001D378B" w:rsidRDefault="001D378B" w:rsidP="00602712">
      <w:pPr>
        <w:pStyle w:val="Nidungvnbn"/>
      </w:pPr>
    </w:p>
    <w:p w14:paraId="577CE0CB" w14:textId="36ED9310" w:rsidR="00375779" w:rsidRDefault="00375779" w:rsidP="00375779">
      <w:pPr>
        <w:pStyle w:val="Nidungvnbn"/>
      </w:pPr>
    </w:p>
    <w:p w14:paraId="6C6E4AE4" w14:textId="590839EF" w:rsidR="0013324A" w:rsidRDefault="00782012" w:rsidP="00782012">
      <w:pPr>
        <w:pStyle w:val="Tiumccp1"/>
      </w:pPr>
      <w:bookmarkStart w:id="17" w:name="_Toc131633464"/>
      <w:r>
        <w:t>2.4</w:t>
      </w:r>
      <w:r w:rsidR="0013324A">
        <w:t xml:space="preserve"> Kết nối</w:t>
      </w:r>
      <w:r w:rsidR="00DC1909">
        <w:t xml:space="preserve"> cơ sở dữ liệu MySQL bằng JDBC</w:t>
      </w:r>
      <w:bookmarkEnd w:id="17"/>
    </w:p>
    <w:p w14:paraId="67073E55" w14:textId="7371FB93" w:rsidR="00D003F8" w:rsidRDefault="00D003F8" w:rsidP="00D003F8">
      <w:pPr>
        <w:pStyle w:val="Nidungvnbn"/>
      </w:pPr>
      <w:r w:rsidRPr="00D003F8">
        <w:t>MySQL là một hệ quản trị cơ sở dữ liệu quan hệ mã nguồn mở được phát triển bởi công ty Oracle. Nó là một trong những hệ quản trị cơ sở dữ liệu phổ biến nhất trên thế giới và được sử dụng rộng rãi trong các ứng dụng web.</w:t>
      </w:r>
    </w:p>
    <w:p w14:paraId="76CD1F60" w14:textId="44BCC81F" w:rsidR="00D003F8" w:rsidRDefault="009F1EA4" w:rsidP="00D003F8">
      <w:pPr>
        <w:pStyle w:val="Nidungvnbn"/>
      </w:pPr>
      <w:r w:rsidRPr="009F1EA4">
        <w:t>MySQL cung cấp các tính năng như:</w:t>
      </w:r>
    </w:p>
    <w:p w14:paraId="191A3537" w14:textId="77777777" w:rsidR="009F1EA4" w:rsidRDefault="009F1EA4" w:rsidP="009F1EA4">
      <w:pPr>
        <w:pStyle w:val="Nidungvnbn"/>
        <w:numPr>
          <w:ilvl w:val="0"/>
          <w:numId w:val="19"/>
        </w:numPr>
      </w:pPr>
      <w:r>
        <w:t>Hỗ trợ nhiều ngôn ngữ lập trình như C++, Java, Python, Perl, PHP, và Ruby.</w:t>
      </w:r>
    </w:p>
    <w:p w14:paraId="1D783515" w14:textId="77777777" w:rsidR="009F1EA4" w:rsidRDefault="009F1EA4" w:rsidP="009F1EA4">
      <w:pPr>
        <w:pStyle w:val="Nidungvnbn"/>
        <w:numPr>
          <w:ilvl w:val="0"/>
          <w:numId w:val="19"/>
        </w:numPr>
      </w:pPr>
      <w:r>
        <w:lastRenderedPageBreak/>
        <w:t>Hỗ trợ đa nền tảng, cho phép chạy trên nhiều hệ điều hành như Windows, Linux, macOS, và FreeBSD.</w:t>
      </w:r>
    </w:p>
    <w:p w14:paraId="27991FA7" w14:textId="77777777" w:rsidR="009F1EA4" w:rsidRDefault="009F1EA4" w:rsidP="009F1EA4">
      <w:pPr>
        <w:pStyle w:val="Nidungvnbn"/>
        <w:numPr>
          <w:ilvl w:val="0"/>
          <w:numId w:val="19"/>
        </w:numPr>
      </w:pPr>
      <w:r>
        <w:t>Hỗ trợ các loại dữ liệu phổ biến như số, văn bản, ngày tháng, và hình ảnh.</w:t>
      </w:r>
    </w:p>
    <w:p w14:paraId="386005E9" w14:textId="77777777" w:rsidR="009F1EA4" w:rsidRDefault="009F1EA4" w:rsidP="009F1EA4">
      <w:pPr>
        <w:pStyle w:val="Nidungvnbn"/>
        <w:numPr>
          <w:ilvl w:val="0"/>
          <w:numId w:val="19"/>
        </w:numPr>
      </w:pPr>
      <w:r>
        <w:t>Cung cấp khả năng lưu trữ và truy xuất dữ liệu hiệu quả và đáng tin cậy.</w:t>
      </w:r>
    </w:p>
    <w:p w14:paraId="56CF96FB" w14:textId="77777777" w:rsidR="009F1EA4" w:rsidRDefault="009F1EA4" w:rsidP="009F1EA4">
      <w:pPr>
        <w:pStyle w:val="Nidungvnbn"/>
        <w:numPr>
          <w:ilvl w:val="0"/>
          <w:numId w:val="19"/>
        </w:numPr>
      </w:pPr>
      <w:r>
        <w:t>Hỗ trợ các tính năng bảo mật như mã hóa mật khẩu, phân quyền truy cập, và SSL.</w:t>
      </w:r>
    </w:p>
    <w:p w14:paraId="19561545" w14:textId="74E00521" w:rsidR="009F1EA4" w:rsidRDefault="009F1EA4" w:rsidP="009F1EA4">
      <w:pPr>
        <w:pStyle w:val="Nidungvnbn"/>
        <w:numPr>
          <w:ilvl w:val="0"/>
          <w:numId w:val="19"/>
        </w:numPr>
      </w:pPr>
      <w:r>
        <w:t>Hỗ trợ kết nối đồng thời của nhiều người dùng.</w:t>
      </w:r>
    </w:p>
    <w:p w14:paraId="1324CEEF" w14:textId="77777777" w:rsidR="00AA29F2" w:rsidRPr="00693E1F" w:rsidRDefault="00AA29F2" w:rsidP="00AA29F2">
      <w:pPr>
        <w:pStyle w:val="Tiumccp2"/>
      </w:pPr>
    </w:p>
    <w:p w14:paraId="57581E51" w14:textId="0B51A737" w:rsidR="005D5F90" w:rsidRDefault="003D1409" w:rsidP="003D1409">
      <w:pPr>
        <w:pStyle w:val="Nidungvnbn"/>
      </w:pPr>
      <w:r>
        <w:t>Áp dụng vào hệ thống:</w:t>
      </w:r>
    </w:p>
    <w:p w14:paraId="2F79C4DC" w14:textId="2F373A84" w:rsidR="00BB70CE" w:rsidRDefault="009E1610" w:rsidP="00E4518D">
      <w:pPr>
        <w:pStyle w:val="Nidungvnbn"/>
        <w:numPr>
          <w:ilvl w:val="0"/>
          <w:numId w:val="21"/>
        </w:numPr>
      </w:pPr>
      <w:r>
        <w:t>Đầu tiên ta cần phải tải cơ sở dữ liệu MySQL, chúng em quyết định sử dụng</w:t>
      </w:r>
      <w:r w:rsidR="00BB70CE">
        <w:t xml:space="preserve"> </w:t>
      </w:r>
      <w:r>
        <w:t>chương trình</w:t>
      </w:r>
      <w:r w:rsidR="00BB70CE">
        <w:t xml:space="preserve"> XAMPP để chạy cơ sở dữ liệu trên máy server vì </w:t>
      </w:r>
      <w:r w:rsidR="00BB70CE" w:rsidRPr="00BB70CE">
        <w:t xml:space="preserve">XAMPP hỗ trợ nhiều nền tảng hệ điều hành khác nhau, cho phép người dùng sử dụng MySQL trên các hệ điều </w:t>
      </w:r>
      <w:r w:rsidR="00590C06">
        <w:t xml:space="preserve">hành khác nhau một cách dễ dàng, bên cạnh đó XAMPP cũng là </w:t>
      </w:r>
      <w:r w:rsidR="00590C06" w:rsidRPr="00590C06">
        <w:t>XAMPP là một phần mềm miễn phí và mã nguồn mở, cho phép người dùng sử dụng một cách tự do và linh hoạt.</w:t>
      </w:r>
    </w:p>
    <w:p w14:paraId="00974F38" w14:textId="765A1224" w:rsidR="00BB70CE" w:rsidRDefault="00566238" w:rsidP="00E4518D">
      <w:pPr>
        <w:pStyle w:val="Nidungvnbn"/>
        <w:numPr>
          <w:ilvl w:val="0"/>
          <w:numId w:val="21"/>
        </w:numPr>
      </w:pPr>
      <w:r>
        <w:t>Đồng thời để kết nối MySQL với chương trình Java, ta phải sử dụng JDBC (Java Database Connectivity). Đây là một API chuẩn trong Java cho phép truy cập và thao tác với cơ sở dữ liệu từ chương trình Java.</w:t>
      </w:r>
    </w:p>
    <w:p w14:paraId="7876E337" w14:textId="15ADD923" w:rsidR="00566238" w:rsidRPr="005D5F90" w:rsidRDefault="00C3604A" w:rsidP="00E4518D">
      <w:pPr>
        <w:pStyle w:val="Nidungvnbn"/>
        <w:numPr>
          <w:ilvl w:val="0"/>
          <w:numId w:val="21"/>
        </w:numPr>
      </w:pPr>
      <w:r>
        <w:t>Sau đó chúng em sử dụng các phương thức mà thư viện này cung cấp để thực hiện kết nối và các truy vấn với cơ sở dữ liệu đã Host</w:t>
      </w:r>
    </w:p>
    <w:p w14:paraId="2FDFF8EA" w14:textId="77777777" w:rsidR="00453AB1" w:rsidRDefault="00453AB1">
      <w:pPr>
        <w:spacing w:after="200" w:line="276" w:lineRule="auto"/>
        <w:rPr>
          <w:sz w:val="26"/>
          <w:szCs w:val="26"/>
        </w:rPr>
      </w:pPr>
      <w:r>
        <w:rPr>
          <w:sz w:val="26"/>
          <w:szCs w:val="26"/>
        </w:rPr>
        <w:br w:type="page"/>
      </w:r>
    </w:p>
    <w:p w14:paraId="3E5D03D2" w14:textId="0BDB2006" w:rsidR="007B1A23" w:rsidRPr="004A7C39" w:rsidRDefault="00453AB1" w:rsidP="004A7C39">
      <w:pPr>
        <w:pStyle w:val="Chng"/>
      </w:pPr>
      <w:bookmarkStart w:id="18" w:name="_Toc131633465"/>
      <w:r w:rsidRPr="004A7C39">
        <w:lastRenderedPageBreak/>
        <w:t xml:space="preserve">CHƯƠNG </w:t>
      </w:r>
      <w:r w:rsidR="008E43BA">
        <w:t>3</w:t>
      </w:r>
      <w:r w:rsidR="00024496">
        <w:t xml:space="preserve"> –</w:t>
      </w:r>
      <w:r w:rsidR="00B9218A">
        <w:t>YÊU CẦU</w:t>
      </w:r>
      <w:r w:rsidR="00B9251E">
        <w:t xml:space="preserve"> </w:t>
      </w:r>
      <w:r w:rsidR="00D45975">
        <w:t xml:space="preserve">HỆ THỐNG </w:t>
      </w:r>
      <w:r w:rsidR="00B9251E">
        <w:t>VÀ XÂY DỰNG</w:t>
      </w:r>
      <w:r w:rsidR="00AA4B1C">
        <w:t xml:space="preserve"> </w:t>
      </w:r>
      <w:r w:rsidR="00B9251E">
        <w:t>CHƯƠNG TRÌNH</w:t>
      </w:r>
      <w:bookmarkEnd w:id="18"/>
    </w:p>
    <w:p w14:paraId="1F4006ED" w14:textId="15CDD60B" w:rsidR="00B9218A" w:rsidRDefault="003231B4" w:rsidP="00B9218A">
      <w:pPr>
        <w:pStyle w:val="Tiumccp1"/>
      </w:pPr>
      <w:bookmarkStart w:id="19" w:name="_Toc131633466"/>
      <w:r>
        <w:t>3</w:t>
      </w:r>
      <w:r w:rsidR="00B9218A">
        <w:t xml:space="preserve">.1 </w:t>
      </w:r>
      <w:r w:rsidR="001B20B8">
        <w:t>Yêu cầu</w:t>
      </w:r>
      <w:r w:rsidR="000105D4">
        <w:t xml:space="preserve"> hệ thống </w:t>
      </w:r>
      <w:r w:rsidR="00453AB1" w:rsidRPr="00B10E7E">
        <w:t>:</w:t>
      </w:r>
      <w:bookmarkEnd w:id="19"/>
      <w:r w:rsidR="00453AB1" w:rsidRPr="00B10E7E">
        <w:t xml:space="preserve"> </w:t>
      </w:r>
    </w:p>
    <w:p w14:paraId="11686ED3" w14:textId="2C3242F9" w:rsidR="00453AB1" w:rsidRDefault="001B20B8" w:rsidP="00024496">
      <w:pPr>
        <w:pStyle w:val="Nidungvnbn"/>
      </w:pPr>
      <w:r>
        <w:t>Xây dựng chương trình Quản lý Sinh viên theo mô hình Client – Server bằng Java với giao thức UDP</w:t>
      </w:r>
    </w:p>
    <w:p w14:paraId="638F9072" w14:textId="79BCD349" w:rsidR="001B20B8" w:rsidRDefault="001B20B8" w:rsidP="001B20B8">
      <w:pPr>
        <w:pStyle w:val="Nidungvnbn"/>
        <w:numPr>
          <w:ilvl w:val="0"/>
          <w:numId w:val="12"/>
        </w:numPr>
      </w:pPr>
      <w:r>
        <w:t xml:space="preserve"> Client: </w:t>
      </w:r>
    </w:p>
    <w:p w14:paraId="58F27C32" w14:textId="789A30EA" w:rsidR="001B20B8" w:rsidRDefault="001B20B8" w:rsidP="001B20B8">
      <w:pPr>
        <w:pStyle w:val="Nidungvnbn"/>
        <w:numPr>
          <w:ilvl w:val="0"/>
          <w:numId w:val="12"/>
        </w:numPr>
      </w:pPr>
      <w:r>
        <w:t>+ Nhập vào tên địa chỉ, cổng kết nối với Server, nếu không thành công thì thông báo nhập lại còn thành công thì kết nối.</w:t>
      </w:r>
    </w:p>
    <w:p w14:paraId="4E538A93" w14:textId="36536495" w:rsidR="001B20B8" w:rsidRDefault="001B20B8" w:rsidP="001B20B8">
      <w:pPr>
        <w:pStyle w:val="Nidungvnbn"/>
        <w:numPr>
          <w:ilvl w:val="0"/>
          <w:numId w:val="12"/>
        </w:numPr>
      </w:pPr>
      <w:r>
        <w:t>+ Sau đó vào giao diện gửi Text cho server hoặc thêm  thông tin của sinh viên</w:t>
      </w:r>
    </w:p>
    <w:p w14:paraId="38468A96" w14:textId="30AAB98F" w:rsidR="001B20B8" w:rsidRDefault="001B20B8" w:rsidP="001B20B8">
      <w:pPr>
        <w:pStyle w:val="Nidungvnbn"/>
        <w:numPr>
          <w:ilvl w:val="0"/>
          <w:numId w:val="12"/>
        </w:numPr>
      </w:pPr>
      <w:r>
        <w:t>+ Gửi Text: gửi một đoạn text, tên tập tin cần lưu gửi lên Server.</w:t>
      </w:r>
    </w:p>
    <w:p w14:paraId="209D76CC" w14:textId="0CE3C28D" w:rsidR="008E43BA" w:rsidRDefault="008E43BA" w:rsidP="001B20B8">
      <w:pPr>
        <w:pStyle w:val="Nidungvnbn"/>
        <w:numPr>
          <w:ilvl w:val="0"/>
          <w:numId w:val="12"/>
        </w:numPr>
      </w:pPr>
      <w:r>
        <w:t>+ Hiển thị nội dung file Text đã gửi cho Server.</w:t>
      </w:r>
    </w:p>
    <w:p w14:paraId="2332CD04" w14:textId="45B3826C" w:rsidR="001B20B8" w:rsidRDefault="001B20B8" w:rsidP="001B20B8">
      <w:pPr>
        <w:pStyle w:val="Nidungvnbn"/>
        <w:numPr>
          <w:ilvl w:val="0"/>
          <w:numId w:val="12"/>
        </w:numPr>
      </w:pPr>
      <w:r>
        <w:t>+ Thêm sinh viên: nhập các dòng dữ liệu gửi lên server gồm họ và tên mã số sinh viên, điểm toán, văn và tiếng anh.</w:t>
      </w:r>
    </w:p>
    <w:p w14:paraId="129F34B1" w14:textId="2E51BAD6" w:rsidR="001B20B8" w:rsidRDefault="001B20B8" w:rsidP="001B20B8">
      <w:pPr>
        <w:pStyle w:val="Nidungvnbn"/>
        <w:numPr>
          <w:ilvl w:val="0"/>
          <w:numId w:val="12"/>
        </w:numPr>
      </w:pPr>
      <w:r>
        <w:t xml:space="preserve">+ Hiển thị kết quả Server trả về </w:t>
      </w:r>
      <w:r w:rsidR="00163C04">
        <w:t>thông tin của sinh viên gồm họ tên mã số và điểm trung bình.</w:t>
      </w:r>
    </w:p>
    <w:p w14:paraId="1079798A" w14:textId="095629ED" w:rsidR="00163C04" w:rsidRDefault="00163C04" w:rsidP="001B20B8">
      <w:pPr>
        <w:pStyle w:val="Nidungvnbn"/>
        <w:numPr>
          <w:ilvl w:val="0"/>
          <w:numId w:val="12"/>
        </w:numPr>
      </w:pPr>
      <w:r>
        <w:t>Server:</w:t>
      </w:r>
    </w:p>
    <w:p w14:paraId="4993232B" w14:textId="18AB43C3" w:rsidR="00163C04" w:rsidRDefault="00163C04" w:rsidP="001B20B8">
      <w:pPr>
        <w:pStyle w:val="Nidungvnbn"/>
        <w:numPr>
          <w:ilvl w:val="0"/>
          <w:numId w:val="12"/>
        </w:numPr>
      </w:pPr>
      <w:r>
        <w:t>+ Nhận text từ client gửi lên nội dung thì mã hóa bằng Vigenere rồi lưu file với tên mà Client gửi lên.</w:t>
      </w:r>
    </w:p>
    <w:p w14:paraId="7D534D94" w14:textId="7BB8B724" w:rsidR="008E43BA" w:rsidRDefault="008E43BA" w:rsidP="001B20B8">
      <w:pPr>
        <w:pStyle w:val="Nidungvnbn"/>
        <w:numPr>
          <w:ilvl w:val="0"/>
          <w:numId w:val="12"/>
        </w:numPr>
      </w:pPr>
      <w:r>
        <w:t>+ Mở File mà Client đã lưu trên hệ thông tiến hành giải mã bằng Vigenere rồi sau đó trả về cho Client.</w:t>
      </w:r>
    </w:p>
    <w:p w14:paraId="2745C9A7" w14:textId="42AA63B3" w:rsidR="00163C04" w:rsidRDefault="00163C04" w:rsidP="001B20B8">
      <w:pPr>
        <w:pStyle w:val="Nidungvnbn"/>
        <w:numPr>
          <w:ilvl w:val="0"/>
          <w:numId w:val="12"/>
        </w:numPr>
      </w:pPr>
      <w:r>
        <w:t>+ Nhận thông tin sinh viên từ Client và mã hóa bằng thuật toán DES sau đó lưu vào SQL</w:t>
      </w:r>
    </w:p>
    <w:p w14:paraId="71D25A99" w14:textId="5F857FAB" w:rsidR="00867C2D" w:rsidRDefault="00163C04" w:rsidP="0013324A">
      <w:pPr>
        <w:pStyle w:val="Nidungvnbn"/>
        <w:numPr>
          <w:ilvl w:val="0"/>
          <w:numId w:val="12"/>
        </w:numPr>
      </w:pPr>
      <w:r>
        <w:t xml:space="preserve">+ Nhận dữ liệu từ SQL và giải mã sau đó trả về Client thông tin họ tên mã số và điểm trung bình </w:t>
      </w:r>
    </w:p>
    <w:p w14:paraId="2DEA8ABB" w14:textId="2EB93F5E" w:rsidR="00453AB1" w:rsidRDefault="003231B4" w:rsidP="00105D56">
      <w:pPr>
        <w:pStyle w:val="Tiumccp1"/>
      </w:pPr>
      <w:bookmarkStart w:id="20" w:name="_Toc131633467"/>
      <w:r>
        <w:t>3</w:t>
      </w:r>
      <w:r w:rsidR="00105D56">
        <w:t>.</w:t>
      </w:r>
      <w:r w:rsidR="0013324A">
        <w:t>2</w:t>
      </w:r>
      <w:r w:rsidR="00105D56">
        <w:t xml:space="preserve"> </w:t>
      </w:r>
      <w:r w:rsidR="00EF13F2">
        <w:t>Mô tả các chức năng chính của</w:t>
      </w:r>
      <w:r w:rsidR="005B47CC">
        <w:t xml:space="preserve"> hệ thống:</w:t>
      </w:r>
      <w:bookmarkEnd w:id="20"/>
    </w:p>
    <w:p w14:paraId="08CAC147" w14:textId="0F37BB98" w:rsidR="00522667" w:rsidRDefault="00522667" w:rsidP="00F945AA">
      <w:pPr>
        <w:pStyle w:val="Tiumccp2"/>
        <w:pageBreakBefore/>
      </w:pPr>
      <w:bookmarkStart w:id="21" w:name="_Toc131633468"/>
      <w:r>
        <w:lastRenderedPageBreak/>
        <w:t>3.2.1 Yêu cầu chức năng hệ thống</w:t>
      </w:r>
      <w:bookmarkEnd w:id="21"/>
    </w:p>
    <w:p w14:paraId="395174FE" w14:textId="553FCF8C" w:rsidR="005B47CC" w:rsidRPr="005E0019" w:rsidRDefault="00AE3928" w:rsidP="005B47CC">
      <w:pPr>
        <w:pStyle w:val="ListParagraph"/>
        <w:numPr>
          <w:ilvl w:val="0"/>
          <w:numId w:val="22"/>
        </w:numPr>
        <w:rPr>
          <w:sz w:val="26"/>
          <w:szCs w:val="26"/>
        </w:rPr>
      </w:pPr>
      <w:r w:rsidRPr="005E0019">
        <w:rPr>
          <w:sz w:val="26"/>
          <w:szCs w:val="26"/>
        </w:rPr>
        <w:t>Kết nối với server bằng thông tin địa chỉ và cổng kết nối được nhập từ người dùng.</w:t>
      </w:r>
    </w:p>
    <w:p w14:paraId="0C0A1437" w14:textId="5F2BEBC2" w:rsidR="00AE3928" w:rsidRPr="005E0019" w:rsidRDefault="00AE3928" w:rsidP="005B47CC">
      <w:pPr>
        <w:pStyle w:val="ListParagraph"/>
        <w:numPr>
          <w:ilvl w:val="0"/>
          <w:numId w:val="22"/>
        </w:numPr>
        <w:rPr>
          <w:sz w:val="26"/>
          <w:szCs w:val="26"/>
        </w:rPr>
      </w:pPr>
      <w:r w:rsidRPr="005E0019">
        <w:rPr>
          <w:sz w:val="26"/>
          <w:szCs w:val="26"/>
        </w:rPr>
        <w:t>Thêm thông tin sinh viên và lưu trên cơ sở dữ liệu.</w:t>
      </w:r>
    </w:p>
    <w:p w14:paraId="33005668" w14:textId="1D7622C5" w:rsidR="00AE3928" w:rsidRPr="005E0019" w:rsidRDefault="00AE3928" w:rsidP="005B47CC">
      <w:pPr>
        <w:pStyle w:val="ListParagraph"/>
        <w:numPr>
          <w:ilvl w:val="0"/>
          <w:numId w:val="22"/>
        </w:numPr>
        <w:rPr>
          <w:sz w:val="26"/>
          <w:szCs w:val="26"/>
        </w:rPr>
      </w:pPr>
      <w:r w:rsidRPr="005E0019">
        <w:rPr>
          <w:sz w:val="26"/>
          <w:szCs w:val="26"/>
        </w:rPr>
        <w:t>Hiển thị danh sách sinh viên từ CSDL về máy client</w:t>
      </w:r>
      <w:r w:rsidR="005E0019" w:rsidRPr="005E0019">
        <w:rPr>
          <w:sz w:val="26"/>
          <w:szCs w:val="26"/>
        </w:rPr>
        <w:t>.</w:t>
      </w:r>
    </w:p>
    <w:p w14:paraId="5820AEFD" w14:textId="44C9A50E" w:rsidR="005E0019" w:rsidRPr="005E0019" w:rsidRDefault="005E0019" w:rsidP="005B47CC">
      <w:pPr>
        <w:pStyle w:val="ListParagraph"/>
        <w:numPr>
          <w:ilvl w:val="0"/>
          <w:numId w:val="22"/>
        </w:numPr>
        <w:rPr>
          <w:sz w:val="26"/>
          <w:szCs w:val="26"/>
        </w:rPr>
      </w:pPr>
      <w:r w:rsidRPr="005E0019">
        <w:rPr>
          <w:sz w:val="26"/>
          <w:szCs w:val="26"/>
        </w:rPr>
        <w:t>Gửi file text từ máy client đến máy server và lưu trữ tại máy server.</w:t>
      </w:r>
    </w:p>
    <w:p w14:paraId="70BC0903" w14:textId="1C27F3E9" w:rsidR="00522667" w:rsidRDefault="005E0019" w:rsidP="00522667">
      <w:pPr>
        <w:pStyle w:val="ListParagraph"/>
        <w:numPr>
          <w:ilvl w:val="0"/>
          <w:numId w:val="22"/>
        </w:numPr>
        <w:rPr>
          <w:sz w:val="26"/>
          <w:szCs w:val="26"/>
        </w:rPr>
      </w:pPr>
      <w:r w:rsidRPr="005E0019">
        <w:rPr>
          <w:sz w:val="26"/>
          <w:szCs w:val="26"/>
        </w:rPr>
        <w:t>Hiển thị danh sách file có trong thư mục lưu trữ của máy server.</w:t>
      </w:r>
    </w:p>
    <w:p w14:paraId="43C501E5" w14:textId="49A7C4F7" w:rsidR="00C431BF" w:rsidRDefault="00C431BF" w:rsidP="00522667">
      <w:pPr>
        <w:pStyle w:val="ListParagraph"/>
        <w:numPr>
          <w:ilvl w:val="0"/>
          <w:numId w:val="22"/>
        </w:numPr>
        <w:rPr>
          <w:sz w:val="26"/>
          <w:szCs w:val="26"/>
        </w:rPr>
      </w:pPr>
      <w:r>
        <w:rPr>
          <w:sz w:val="26"/>
          <w:szCs w:val="26"/>
        </w:rPr>
        <w:t>Mã hóa thông tin khi truyền tải</w:t>
      </w:r>
      <w:r w:rsidR="002926D8">
        <w:rPr>
          <w:sz w:val="26"/>
          <w:szCs w:val="26"/>
        </w:rPr>
        <w:t xml:space="preserve"> và lưu trữ.</w:t>
      </w:r>
    </w:p>
    <w:p w14:paraId="2057194D" w14:textId="77777777" w:rsidR="00F945AA" w:rsidRDefault="00F945AA" w:rsidP="00F945AA">
      <w:pPr>
        <w:pStyle w:val="Tiumccp2"/>
      </w:pPr>
    </w:p>
    <w:p w14:paraId="49B43E96" w14:textId="4BE8B93B" w:rsidR="00F945AA" w:rsidRDefault="00F945AA" w:rsidP="00F945AA">
      <w:pPr>
        <w:pStyle w:val="Tiumccp2"/>
      </w:pPr>
      <w:bookmarkStart w:id="22" w:name="_Toc131633469"/>
      <w:r>
        <w:t xml:space="preserve">3.2.2 </w:t>
      </w:r>
      <w:r w:rsidR="00322C40">
        <w:t>Xây dựng module hệ thống</w:t>
      </w:r>
      <w:bookmarkEnd w:id="22"/>
    </w:p>
    <w:p w14:paraId="3A16EDD7" w14:textId="02F0F245" w:rsidR="00453F06" w:rsidRDefault="00453F06" w:rsidP="00453F06">
      <w:pPr>
        <w:pStyle w:val="Nidungvnbn"/>
      </w:pPr>
      <w:r>
        <w:t>Nhóm bọn em đã quyết định xây dựng 2 project riêng biệt để có thể dễ dàng phân công chức năng và phân biệt hoạt động giữa  client và server.</w:t>
      </w:r>
      <w:r w:rsidR="00643142">
        <w:t xml:space="preserve"> Project client sẽ chứa các form và giao diện để người dùng có thể thuận tiện tương tác với server, project server sẽ bao gồm các file </w:t>
      </w:r>
      <w:r w:rsidR="006D171B">
        <w:t xml:space="preserve">code cung cấp các phương thức hỗ trợ kết nối, xử lý, truyền tải thông tin giữa CSDL-server và server-client. </w:t>
      </w:r>
    </w:p>
    <w:p w14:paraId="6DBA9471" w14:textId="6BF68E26" w:rsidR="00322C40" w:rsidRPr="00E83133" w:rsidRDefault="00CE27EC" w:rsidP="007846D0">
      <w:pPr>
        <w:pStyle w:val="Nidungvnbn"/>
        <w:rPr>
          <w:u w:val="single"/>
        </w:rPr>
      </w:pPr>
      <w:r w:rsidRPr="00E83133">
        <w:rPr>
          <w:u w:val="single"/>
        </w:rPr>
        <w:t>A.</w:t>
      </w:r>
      <w:r w:rsidR="007846D0" w:rsidRPr="00E83133">
        <w:rPr>
          <w:u w:val="single"/>
        </w:rPr>
        <w:t>Cơ sở dữ liệu:</w:t>
      </w:r>
    </w:p>
    <w:p w14:paraId="26C6B3B7" w14:textId="1884F95B" w:rsidR="007846D0" w:rsidRDefault="00224525" w:rsidP="007846D0">
      <w:pPr>
        <w:pStyle w:val="Nidungvnbn"/>
        <w:numPr>
          <w:ilvl w:val="0"/>
          <w:numId w:val="23"/>
        </w:numPr>
      </w:pPr>
      <w:r>
        <w:t xml:space="preserve">Một hệ thống thông tin sinh viên sẽ chứa nhiều thông tin của sinh viên bao gồm: </w:t>
      </w:r>
      <w:r w:rsidR="008554C7">
        <w:t>họ và tên sinh viên, mã số sinh viên, điểm số các môn học (toán, văn, anh).</w:t>
      </w:r>
    </w:p>
    <w:p w14:paraId="51770D28" w14:textId="52B870EE" w:rsidR="00CF7F14" w:rsidRDefault="00732ADD" w:rsidP="00CF7F14">
      <w:pPr>
        <w:pStyle w:val="Nidungvnbn"/>
        <w:numPr>
          <w:ilvl w:val="0"/>
          <w:numId w:val="23"/>
        </w:numPr>
      </w:pPr>
      <w:r>
        <w:t xml:space="preserve">Đối tượng: </w:t>
      </w:r>
      <w:r w:rsidR="00CF7F14">
        <w:t xml:space="preserve">chứa </w:t>
      </w:r>
      <w:r>
        <w:t xml:space="preserve">class </w:t>
      </w:r>
      <w:r w:rsidR="00CF7F14">
        <w:t xml:space="preserve">Sinhvien.java </w:t>
      </w:r>
      <w:r>
        <w:t>tương ứng với các thực thể</w:t>
      </w:r>
      <w:r w:rsidR="00CF7F14">
        <w:t xml:space="preserve"> sinh viên</w:t>
      </w:r>
      <w:r>
        <w:t xml:space="preserve"> đã được kh</w:t>
      </w:r>
      <w:r w:rsidR="00CF7F14">
        <w:t>ởi tạo trong cơ sở dữ liệu.</w:t>
      </w:r>
    </w:p>
    <w:p w14:paraId="1F0BBEAE" w14:textId="5D851054" w:rsidR="00CF7F14" w:rsidRDefault="00D14000" w:rsidP="00CF7F14">
      <w:pPr>
        <w:pStyle w:val="Nidungvnbn"/>
        <w:numPr>
          <w:ilvl w:val="0"/>
          <w:numId w:val="23"/>
        </w:numPr>
      </w:pPr>
      <w:r>
        <w:t xml:space="preserve">Kết nối: DBAccess.java và MyConnection.java đóng vai trò </w:t>
      </w:r>
      <w:r w:rsidR="00CD1837">
        <w:t xml:space="preserve">cung cấp những phương thức </w:t>
      </w:r>
      <w:r>
        <w:t xml:space="preserve">trung gian </w:t>
      </w:r>
      <w:r w:rsidR="00953682">
        <w:t>hỗ trợ kết nối và truyền tải thông tin giữa hệ thống và CSDL.</w:t>
      </w:r>
    </w:p>
    <w:p w14:paraId="687E0C17" w14:textId="77777777" w:rsidR="00E83133" w:rsidRPr="00E83133" w:rsidRDefault="00CE27EC" w:rsidP="00EC0DDC">
      <w:pPr>
        <w:pStyle w:val="Nidungvnbn"/>
        <w:rPr>
          <w:u w:val="single"/>
        </w:rPr>
      </w:pPr>
      <w:r w:rsidRPr="00E83133">
        <w:rPr>
          <w:u w:val="single"/>
        </w:rPr>
        <w:t>B.</w:t>
      </w:r>
      <w:r w:rsidR="009D16B3" w:rsidRPr="00E83133">
        <w:rPr>
          <w:u w:val="single"/>
        </w:rPr>
        <w:t>Kết nối Client-Server:</w:t>
      </w:r>
    </w:p>
    <w:p w14:paraId="09CB97B5" w14:textId="46EDF419" w:rsidR="00085E5E" w:rsidRDefault="0054350A" w:rsidP="00EC0DDC">
      <w:pPr>
        <w:pStyle w:val="Nidungvnbn"/>
      </w:pPr>
      <w:r>
        <w:t>Để tạo sự kết nối giữa các client tới server, hệ thống phải được bảo đảm</w:t>
      </w:r>
      <w:r w:rsidR="0006453D">
        <w:t xml:space="preserve"> có thể duy trì kết nối </w:t>
      </w:r>
      <w:r w:rsidR="00085E5E">
        <w:t>giữa các client để chúng có thể hoạt động song song độc lập với nhau</w:t>
      </w:r>
      <w:r w:rsidR="00404E6D">
        <w:t xml:space="preserve">. </w:t>
      </w:r>
    </w:p>
    <w:p w14:paraId="25DA6DA5" w14:textId="286D52C8" w:rsidR="00EC0DDC" w:rsidRDefault="00EC0DDC" w:rsidP="00EC0DDC">
      <w:pPr>
        <w:pStyle w:val="Nidungvnbn"/>
      </w:pPr>
      <w:r>
        <w:t xml:space="preserve">Cụ thể với phần kết nối này sẽ có </w:t>
      </w:r>
      <w:r w:rsidR="005E4732">
        <w:t>2</w:t>
      </w:r>
      <w:r w:rsidR="00397D46">
        <w:t xml:space="preserve"> file code thuộc package source trong project server </w:t>
      </w:r>
      <w:r w:rsidR="00D73DA5">
        <w:t xml:space="preserve">và 1 file code thuộc package source trong project client </w:t>
      </w:r>
      <w:r w:rsidR="00397D46">
        <w:t>được thực hiện:</w:t>
      </w:r>
    </w:p>
    <w:p w14:paraId="1556EA5B" w14:textId="570D12A2" w:rsidR="007512DE" w:rsidRDefault="005E4732" w:rsidP="00171AD5">
      <w:pPr>
        <w:pStyle w:val="Nidungvnbn"/>
        <w:numPr>
          <w:ilvl w:val="0"/>
          <w:numId w:val="25"/>
        </w:numPr>
      </w:pPr>
      <w:r>
        <w:lastRenderedPageBreak/>
        <w:t>Server.java</w:t>
      </w:r>
    </w:p>
    <w:p w14:paraId="63DA5602" w14:textId="354F4AA8" w:rsidR="009F463F" w:rsidRDefault="005E4732" w:rsidP="009F463F">
      <w:pPr>
        <w:pStyle w:val="Nidungvnbn"/>
        <w:numPr>
          <w:ilvl w:val="0"/>
          <w:numId w:val="25"/>
        </w:numPr>
      </w:pPr>
      <w:r>
        <w:t>ServerCtr.java</w:t>
      </w:r>
    </w:p>
    <w:p w14:paraId="3DEFE49A" w14:textId="12B6EC56" w:rsidR="00F709EB" w:rsidRDefault="00F709EB" w:rsidP="009F463F">
      <w:pPr>
        <w:pStyle w:val="Nidungvnbn"/>
        <w:numPr>
          <w:ilvl w:val="0"/>
          <w:numId w:val="25"/>
        </w:numPr>
      </w:pPr>
      <w:r>
        <w:t>Client.java</w:t>
      </w:r>
    </w:p>
    <w:p w14:paraId="535ADD55" w14:textId="77777777" w:rsidR="00071F69" w:rsidRDefault="009F463F" w:rsidP="009F463F">
      <w:pPr>
        <w:pStyle w:val="Nidungvnbn"/>
        <w:ind w:left="720" w:firstLine="0"/>
      </w:pPr>
      <w:r>
        <w:t xml:space="preserve">Trong đó: </w:t>
      </w:r>
    </w:p>
    <w:p w14:paraId="50E0A796" w14:textId="67CCAC23" w:rsidR="009F463F" w:rsidRDefault="00D73DA5" w:rsidP="00071F69">
      <w:pPr>
        <w:pStyle w:val="Nidungvnbn"/>
        <w:numPr>
          <w:ilvl w:val="0"/>
          <w:numId w:val="26"/>
        </w:numPr>
      </w:pPr>
      <w:r>
        <w:t xml:space="preserve">Server.java </w:t>
      </w:r>
      <w:r w:rsidR="009F463F">
        <w:t xml:space="preserve">có nhiệm vụ liên tục lắng nghe tạo sự kết nối và đường truyền dữ liệu từ phía các Clients. Nhưng bản thân Server không thể nhận định được cụ thể các client riêng biệt với nhau nên chúng ta cần có sự giúp đỡ của ServerCtr.java, có nhiệm vụ chủ chốt như một tiểu trình đảm bảo các Client hoạt động song song và cùng lúc đồng thời xử lý các dữ liệu nhận về hoặc truyền đi. </w:t>
      </w:r>
      <w:r w:rsidR="000C16FE">
        <w:t xml:space="preserve">Đồng thời ServerCtr.java cũng sẽ chịu trách nhiệm </w:t>
      </w:r>
      <w:r w:rsidR="002E39B3">
        <w:t>xử lý các thông tin khi nhận được yêu cầu từ người dùng như gửi thông tin sinh viên và file, hiển thị thông tin sinh viên và file và trả về kết quả tương ứng.</w:t>
      </w:r>
    </w:p>
    <w:p w14:paraId="04D54648" w14:textId="23ED8605" w:rsidR="00AC35C1" w:rsidRDefault="00071F69" w:rsidP="00BD584B">
      <w:pPr>
        <w:pStyle w:val="Nidungvnbn"/>
        <w:numPr>
          <w:ilvl w:val="0"/>
          <w:numId w:val="26"/>
        </w:numPr>
      </w:pPr>
      <w:r>
        <w:t xml:space="preserve">Client.java thì đại diện cho </w:t>
      </w:r>
      <w:r w:rsidR="00CE27EC">
        <w:t xml:space="preserve">các giao diện </w:t>
      </w:r>
      <w:r>
        <w:t xml:space="preserve">GUI nhằm lấy dữ liệu từ phía </w:t>
      </w:r>
      <w:r w:rsidR="00842A16">
        <w:t>người dùng để truyền lên Server, tùy vào dạng dữ liệu mà server sẽ có các cách xử lý khác nhau.</w:t>
      </w:r>
      <w:r w:rsidR="00F0506D">
        <w:t xml:space="preserve"> Đồng thời cổng và địa chỉ server cũng sẽ được nhập từ client.</w:t>
      </w:r>
    </w:p>
    <w:p w14:paraId="01DF0C7C" w14:textId="1E9A5BA8" w:rsidR="00E270E2" w:rsidRPr="00E83133" w:rsidRDefault="00592F0F" w:rsidP="00E270E2">
      <w:pPr>
        <w:pStyle w:val="Nidungvnbn"/>
        <w:rPr>
          <w:u w:val="single"/>
        </w:rPr>
      </w:pPr>
      <w:r w:rsidRPr="00E83133">
        <w:rPr>
          <w:u w:val="single"/>
        </w:rPr>
        <w:t xml:space="preserve">C. Mã hóa </w:t>
      </w:r>
      <w:r w:rsidR="00C065EA" w:rsidRPr="00E83133">
        <w:rPr>
          <w:u w:val="single"/>
        </w:rPr>
        <w:t xml:space="preserve">dữ liệu theo thuật toán </w:t>
      </w:r>
      <w:r w:rsidR="009452EA" w:rsidRPr="00E83133">
        <w:rPr>
          <w:u w:val="single"/>
        </w:rPr>
        <w:t>DES và Vigenere</w:t>
      </w:r>
      <w:r w:rsidR="00D36D31" w:rsidRPr="00E83133">
        <w:rPr>
          <w:u w:val="single"/>
        </w:rPr>
        <w:t>:</w:t>
      </w:r>
    </w:p>
    <w:p w14:paraId="22BB1041" w14:textId="271A8A05" w:rsidR="0043588D" w:rsidRDefault="0043588D" w:rsidP="00E270E2">
      <w:pPr>
        <w:pStyle w:val="Nidungvnbn"/>
      </w:pPr>
      <w:r>
        <w:t xml:space="preserve">Ngoài thuật toán </w:t>
      </w:r>
      <w:r w:rsidRPr="0043588D">
        <w:t>Vigenere</w:t>
      </w:r>
      <w:r>
        <w:t xml:space="preserve"> theo yêu cầu của đề bài, nhóm chúng em còn sử dụng thuật toán DES để đa dạng mã hóa thông tin</w:t>
      </w:r>
      <w:r w:rsidR="0034088F">
        <w:t xml:space="preserve"> nhằm vào việc khi một dạng mã hóa bị tấn công thì một dạng khác vẫn có thể hoạt động bình thường</w:t>
      </w:r>
      <w:r>
        <w:t>.</w:t>
      </w:r>
    </w:p>
    <w:p w14:paraId="402DA926" w14:textId="43120979" w:rsidR="0034088F" w:rsidRDefault="008A5125" w:rsidP="00E270E2">
      <w:pPr>
        <w:pStyle w:val="Nidungvnbn"/>
      </w:pPr>
      <w:r>
        <w:t xml:space="preserve">File code Encode.java sẽ hỗ trợ các phương thức mã hóa và giải mã cho cả 2 thuật toán mã hóa DES và </w:t>
      </w:r>
      <w:r w:rsidRPr="009452EA">
        <w:t>Vigenere</w:t>
      </w:r>
      <w:r>
        <w:t>.</w:t>
      </w:r>
    </w:p>
    <w:p w14:paraId="26023B2E" w14:textId="4C850EB0" w:rsidR="00BE59C5" w:rsidRDefault="00BE59C5" w:rsidP="00E270E2">
      <w:pPr>
        <w:pStyle w:val="Nidungvnbn"/>
        <w:rPr>
          <w:u w:val="single"/>
        </w:rPr>
      </w:pPr>
      <w:r w:rsidRPr="003E1F75">
        <w:rPr>
          <w:u w:val="single"/>
        </w:rPr>
        <w:t>D. Thêm và hiển thị danh sách sinh viên từ CSDL</w:t>
      </w:r>
    </w:p>
    <w:p w14:paraId="27915D44" w14:textId="70B7D454" w:rsidR="003E1F75" w:rsidRDefault="009426F4" w:rsidP="003E1F75">
      <w:pPr>
        <w:pStyle w:val="Nidungvnbn"/>
      </w:pPr>
      <w:r>
        <w:t xml:space="preserve">Thêm thông tin sinh viên: </w:t>
      </w:r>
      <w:r w:rsidR="003E1F75">
        <w:t>Khi bắt được yêu cầu thêm sinh viên từ phía client</w:t>
      </w:r>
      <w:r>
        <w:t xml:space="preserve"> thông qua Socket </w:t>
      </w:r>
      <w:r w:rsidR="003E1F75">
        <w:t xml:space="preserve">, </w:t>
      </w:r>
      <w:r w:rsidR="000169FA">
        <w:t>việc này có nghĩa là tín hiệu này sẽ đi kèm với các thông tin liên quan đến sinh viên, ServerCtr sẽ bắt đầu thực hiện việc</w:t>
      </w:r>
      <w:r w:rsidR="00D915C6">
        <w:t xml:space="preserve"> tạo</w:t>
      </w:r>
      <w:r w:rsidR="00F634A7">
        <w:t xml:space="preserve"> </w:t>
      </w:r>
      <w:r w:rsidR="00D915C6">
        <w:t xml:space="preserve">một </w:t>
      </w:r>
      <w:r w:rsidR="00F634A7">
        <w:t xml:space="preserve">kết nối </w:t>
      </w:r>
      <w:r w:rsidR="00D915C6">
        <w:t xml:space="preserve">mới </w:t>
      </w:r>
      <w:r w:rsidR="00F634A7">
        <w:t>với CSDL,</w:t>
      </w:r>
      <w:r w:rsidR="000169FA">
        <w:t xml:space="preserve"> mã </w:t>
      </w:r>
      <w:r w:rsidR="000169FA">
        <w:lastRenderedPageBreak/>
        <w:t xml:space="preserve">hóa </w:t>
      </w:r>
      <w:r w:rsidR="007F5307">
        <w:t xml:space="preserve">các thông tin đó theo thuật toán DES, sau đó sẽ truyền tải dữ liệu lên CSDL và </w:t>
      </w:r>
      <w:r w:rsidR="00F634A7">
        <w:t>cuối cùng là thông báo kết quả việc tải thông tin sinh viên lên cơ sở dữ liệu có thành công hay không về phía client.</w:t>
      </w:r>
    </w:p>
    <w:p w14:paraId="2D861871" w14:textId="70F2246B" w:rsidR="009426F4" w:rsidRPr="003E1F75" w:rsidRDefault="009426F4" w:rsidP="003E1F75">
      <w:pPr>
        <w:pStyle w:val="Nidungvnbn"/>
      </w:pPr>
      <w:r>
        <w:t xml:space="preserve">Hiển thị danh sách sinh viên: </w:t>
      </w:r>
      <w:r w:rsidR="008421B1">
        <w:t xml:space="preserve">Khi server bắt được </w:t>
      </w:r>
      <w:r w:rsidR="00B36386">
        <w:t>tín hiệu</w:t>
      </w:r>
      <w:r w:rsidR="008421B1">
        <w:t xml:space="preserve"> này</w:t>
      </w:r>
      <w:r w:rsidR="00B36386">
        <w:t>, ServerCtr sẽ tạo một kết nối mới với CSDL, lấy toàn bộ thông tin sinh viên từ CSDL truyền về cho client thông qua Socket, dữ liệu được truyền về này sẽ được một lần nữa xử lý tại frmShow.java và hiển thị theo dạng J</w:t>
      </w:r>
      <w:r w:rsidR="00920482">
        <w:t>L</w:t>
      </w:r>
      <w:r w:rsidR="00B36386">
        <w:t>ist.</w:t>
      </w:r>
    </w:p>
    <w:p w14:paraId="4E94D215" w14:textId="05FC897D" w:rsidR="00642AB4" w:rsidRPr="00E83133" w:rsidRDefault="00BE59C5" w:rsidP="00642AB4">
      <w:pPr>
        <w:pStyle w:val="Nidungvnbn"/>
        <w:rPr>
          <w:u w:val="single"/>
        </w:rPr>
      </w:pPr>
      <w:r>
        <w:rPr>
          <w:u w:val="single"/>
        </w:rPr>
        <w:t>E</w:t>
      </w:r>
      <w:r w:rsidR="00F0243B" w:rsidRPr="00E83133">
        <w:rPr>
          <w:u w:val="single"/>
        </w:rPr>
        <w:t xml:space="preserve">. </w:t>
      </w:r>
      <w:r w:rsidR="006D155B" w:rsidRPr="00E83133">
        <w:rPr>
          <w:u w:val="single"/>
        </w:rPr>
        <w:t>Gửi, lưu trữ và hiển thị file</w:t>
      </w:r>
    </w:p>
    <w:p w14:paraId="6279E18E" w14:textId="56EF367A" w:rsidR="00861845" w:rsidRDefault="005B010F" w:rsidP="008A5EEF">
      <w:pPr>
        <w:pStyle w:val="Nidungvnbn"/>
      </w:pPr>
      <w:r>
        <w:t>Trong chức năng gửi, lưu trữ và hiển thị</w:t>
      </w:r>
      <w:r w:rsidR="00662766">
        <w:t xml:space="preserve"> File, ta cũng sẽ sử dụng cơ chế giao tiếp giữa Client và Server thông qua Socket. </w:t>
      </w:r>
      <w:r w:rsidR="008A5EEF">
        <w:t>Hệ thống hiện tại chỉ có thể thực hiện 1 chức năng trên 1 client trong 1 thời điểm nên sau khi thực hiện xong 1 chức năng thì Socket trên client đó sẽ “trống” và có thể thực hiện chức năng tiếp theo.</w:t>
      </w:r>
      <w:r w:rsidR="004B3826">
        <w:t xml:space="preserve"> Tuy nhiên, điểm hạn chế của việc này là sẽ giảm hiệu suất và độ an toàn của hệ thống</w:t>
      </w:r>
    </w:p>
    <w:p w14:paraId="3209BB11" w14:textId="54BA6EFE" w:rsidR="005F0954" w:rsidRDefault="005F0954" w:rsidP="008A5EEF">
      <w:pPr>
        <w:pStyle w:val="Nidungvnbn"/>
      </w:pPr>
      <w:r>
        <w:t>Để lưu trữ file trên máy server:</w:t>
      </w:r>
    </w:p>
    <w:p w14:paraId="6E4A67DD" w14:textId="2C98C81D" w:rsidR="00D04996" w:rsidRDefault="00D04996" w:rsidP="005B010F">
      <w:pPr>
        <w:pStyle w:val="Nidungvnbn"/>
        <w:numPr>
          <w:ilvl w:val="0"/>
          <w:numId w:val="28"/>
        </w:numPr>
      </w:pPr>
      <w:r>
        <w:t xml:space="preserve">Thư viện FileWriter sẽ hỗ trợ phương thức </w:t>
      </w:r>
      <w:r w:rsidR="00FD56F2">
        <w:t>ghi file với tên và nội dung đã nhập từ client vào thư mục mặc định trên máy server.</w:t>
      </w:r>
    </w:p>
    <w:p w14:paraId="6B402F2A" w14:textId="1CA5C8D0" w:rsidR="005B010F" w:rsidRDefault="005B010F" w:rsidP="005F0954">
      <w:pPr>
        <w:pStyle w:val="Nidungvnbn"/>
        <w:numPr>
          <w:ilvl w:val="0"/>
          <w:numId w:val="28"/>
        </w:numPr>
      </w:pPr>
      <w:r>
        <w:t xml:space="preserve">Đường dẫn mặc định khi tải File lên Server sẽ là </w:t>
      </w:r>
      <w:r w:rsidRPr="005B0EF9">
        <w:t>D:\\dev\\mangcanban\\db\\</w:t>
      </w:r>
      <w:r>
        <w:t xml:space="preserve"> trên máy server.</w:t>
      </w:r>
    </w:p>
    <w:p w14:paraId="1F15A7DC" w14:textId="63722A36" w:rsidR="00A27D13" w:rsidRDefault="00A27D13" w:rsidP="00A27D13">
      <w:pPr>
        <w:pStyle w:val="Nidungvnbn"/>
      </w:pPr>
      <w:r>
        <w:t>Để truyền thông tin file về client:</w:t>
      </w:r>
    </w:p>
    <w:p w14:paraId="65C80127" w14:textId="77777777" w:rsidR="00A27D13" w:rsidRDefault="00A27D13" w:rsidP="00A27D13">
      <w:pPr>
        <w:pStyle w:val="Nidungvnbn"/>
        <w:numPr>
          <w:ilvl w:val="0"/>
          <w:numId w:val="28"/>
        </w:numPr>
      </w:pPr>
      <w:r>
        <w:t xml:space="preserve">File </w:t>
      </w:r>
      <w:r w:rsidRPr="00FA1B56">
        <w:t>fileWorker</w:t>
      </w:r>
      <w:r>
        <w:t>.java sẽ hỗ trợ các phương thức để hệ thống có thể tương tác với các file trên máy server bao gồm: lấy tên file, tìm kiếm file, tìm kiếm nội dung trong file (sau khi đã giải mã), kiểm tra file có tồn tại hay không</w:t>
      </w:r>
    </w:p>
    <w:p w14:paraId="142DCD38" w14:textId="7ACFDAE8" w:rsidR="003A08E8" w:rsidRDefault="00E94C39" w:rsidP="00E94C39">
      <w:pPr>
        <w:pStyle w:val="Tiumccp2"/>
      </w:pPr>
      <w:bookmarkStart w:id="23" w:name="_Toc131633470"/>
      <w:r>
        <w:t xml:space="preserve">3.2.3 Xây dựng giao diện </w:t>
      </w:r>
      <w:r w:rsidR="00FF4866">
        <w:t xml:space="preserve">và quy trình </w:t>
      </w:r>
      <w:r>
        <w:t>người dùng</w:t>
      </w:r>
      <w:bookmarkEnd w:id="23"/>
    </w:p>
    <w:p w14:paraId="6D00AAA9" w14:textId="4E5F498F" w:rsidR="00564655" w:rsidRDefault="00564655" w:rsidP="00564655">
      <w:pPr>
        <w:pStyle w:val="Nidungvnbn"/>
      </w:pPr>
      <w:r>
        <w:t>Bao gồm các giao diện xây dựng bằng thư viện Swing java</w:t>
      </w:r>
      <w:r w:rsidR="00206CAF">
        <w:t>, khi từng giao diện thực hiện các chức năng khác nhau hiện ra, sẽ có một tín</w:t>
      </w:r>
      <w:r w:rsidR="00653ED7">
        <w:t xml:space="preserve"> hiệu được gửi về cho ServerCtr thông qua Socket</w:t>
      </w:r>
      <w:r w:rsidR="00AD15B4">
        <w:t xml:space="preserve"> </w:t>
      </w:r>
      <w:r w:rsidR="00206CAF">
        <w:t>để thực hiện các chức năng này</w:t>
      </w:r>
      <w:r w:rsidR="00DF1128">
        <w:t>:</w:t>
      </w:r>
    </w:p>
    <w:p w14:paraId="337458C9" w14:textId="7AAF7031" w:rsidR="00DF1128" w:rsidRDefault="00DF1128" w:rsidP="00DF1128">
      <w:pPr>
        <w:pStyle w:val="Nidungvnbn"/>
        <w:numPr>
          <w:ilvl w:val="0"/>
          <w:numId w:val="28"/>
        </w:numPr>
      </w:pPr>
      <w:r>
        <w:lastRenderedPageBreak/>
        <w:t>Giao diện kết nối server</w:t>
      </w:r>
      <w:r w:rsidR="00DB0F36">
        <w:t xml:space="preserve"> (nhập thông tin server và nhấn connect):</w:t>
      </w:r>
    </w:p>
    <w:p w14:paraId="2E5A5D0B" w14:textId="77777777" w:rsidR="00E94C39" w:rsidRDefault="00E94C39" w:rsidP="00E94C39">
      <w:pPr>
        <w:pStyle w:val="Nidungvnbn"/>
        <w:keepNext/>
        <w:jc w:val="center"/>
      </w:pPr>
      <w:r>
        <w:rPr>
          <w:noProof/>
        </w:rPr>
        <w:drawing>
          <wp:inline distT="0" distB="0" distL="0" distR="0" wp14:anchorId="26D6F371" wp14:editId="1F45EEEC">
            <wp:extent cx="34575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1781175"/>
                    </a:xfrm>
                    <a:prstGeom prst="rect">
                      <a:avLst/>
                    </a:prstGeom>
                  </pic:spPr>
                </pic:pic>
              </a:graphicData>
            </a:graphic>
          </wp:inline>
        </w:drawing>
      </w:r>
    </w:p>
    <w:p w14:paraId="67EB4459" w14:textId="32931C89" w:rsidR="00E94C39" w:rsidRDefault="00E94C39" w:rsidP="00E94C39">
      <w:pPr>
        <w:pStyle w:val="Caption"/>
      </w:pPr>
      <w:bookmarkStart w:id="24" w:name="_Toc131551421"/>
      <w:r>
        <w:t xml:space="preserve">Hình </w:t>
      </w:r>
      <w:r w:rsidR="00461AC1">
        <w:fldChar w:fldCharType="begin"/>
      </w:r>
      <w:r w:rsidR="00461AC1">
        <w:instrText xml:space="preserve"> SEQ Hình \* ARABIC </w:instrText>
      </w:r>
      <w:r w:rsidR="00461AC1">
        <w:fldChar w:fldCharType="separate"/>
      </w:r>
      <w:r w:rsidR="00AF585F">
        <w:rPr>
          <w:noProof/>
        </w:rPr>
        <w:t>4</w:t>
      </w:r>
      <w:r w:rsidR="00461AC1">
        <w:rPr>
          <w:noProof/>
        </w:rPr>
        <w:fldChar w:fldCharType="end"/>
      </w:r>
      <w:r w:rsidR="00564655">
        <w:t>.(3.2.3) frmClient.java</w:t>
      </w:r>
      <w:bookmarkEnd w:id="24"/>
    </w:p>
    <w:p w14:paraId="3AB9630B" w14:textId="2B08E62B" w:rsidR="00DF1128" w:rsidRDefault="00DF1128" w:rsidP="00D327CE">
      <w:pPr>
        <w:pStyle w:val="Nidungvnbn"/>
        <w:numPr>
          <w:ilvl w:val="0"/>
          <w:numId w:val="28"/>
        </w:numPr>
      </w:pPr>
      <w:r>
        <w:t>Giao diện lựa chọn chức năng hệ thống:</w:t>
      </w:r>
    </w:p>
    <w:p w14:paraId="0B2D6CC3" w14:textId="77777777" w:rsidR="004F3426" w:rsidRDefault="00DF1128" w:rsidP="004F3426">
      <w:pPr>
        <w:keepNext/>
        <w:jc w:val="center"/>
      </w:pPr>
      <w:r>
        <w:rPr>
          <w:noProof/>
        </w:rPr>
        <w:drawing>
          <wp:inline distT="0" distB="0" distL="0" distR="0" wp14:anchorId="0161FD4C" wp14:editId="273EEE1B">
            <wp:extent cx="3819525" cy="192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1924050"/>
                    </a:xfrm>
                    <a:prstGeom prst="rect">
                      <a:avLst/>
                    </a:prstGeom>
                  </pic:spPr>
                </pic:pic>
              </a:graphicData>
            </a:graphic>
          </wp:inline>
        </w:drawing>
      </w:r>
    </w:p>
    <w:p w14:paraId="633BC342" w14:textId="3F4500D8" w:rsidR="00DF1128" w:rsidRDefault="004F3426" w:rsidP="004F3426">
      <w:pPr>
        <w:pStyle w:val="Caption"/>
      </w:pPr>
      <w:bookmarkStart w:id="25" w:name="_Toc131551422"/>
      <w:r>
        <w:t xml:space="preserve">Hình </w:t>
      </w:r>
      <w:r w:rsidR="00461AC1">
        <w:fldChar w:fldCharType="begin"/>
      </w:r>
      <w:r w:rsidR="00461AC1">
        <w:instrText xml:space="preserve"> SEQ Hình \* ARABIC </w:instrText>
      </w:r>
      <w:r w:rsidR="00461AC1">
        <w:fldChar w:fldCharType="separate"/>
      </w:r>
      <w:r w:rsidR="00AF585F">
        <w:rPr>
          <w:noProof/>
        </w:rPr>
        <w:t>5</w:t>
      </w:r>
      <w:r w:rsidR="00461AC1">
        <w:rPr>
          <w:noProof/>
        </w:rPr>
        <w:fldChar w:fldCharType="end"/>
      </w:r>
      <w:r>
        <w:t>.(3.2.3)frmMenu.java</w:t>
      </w:r>
      <w:bookmarkEnd w:id="25"/>
    </w:p>
    <w:p w14:paraId="511BAE15" w14:textId="77777777" w:rsidR="00D17D84" w:rsidRPr="00D17D84" w:rsidRDefault="00D17D84" w:rsidP="00D17D84"/>
    <w:p w14:paraId="76658A88" w14:textId="2B0D7AA6" w:rsidR="004F3426" w:rsidRDefault="004F3426" w:rsidP="00D327CE">
      <w:pPr>
        <w:pStyle w:val="Nidungvnbn"/>
        <w:numPr>
          <w:ilvl w:val="0"/>
          <w:numId w:val="28"/>
        </w:numPr>
      </w:pPr>
      <w:r>
        <w:t>Giao diện nhập thông tin sinh viên</w:t>
      </w:r>
      <w:r w:rsidR="005E36A5">
        <w:t xml:space="preserve"> (nhập thông tin sinh viên, nhấn nút save để lưu, re-enter để nhập lại toàn bộ, hiển thị để hiển thị danh sách sinh viên đã được lưu thành công trên CSDL)</w:t>
      </w:r>
      <w:r>
        <w:t>:</w:t>
      </w:r>
    </w:p>
    <w:p w14:paraId="571ACDC7" w14:textId="77777777" w:rsidR="00F367A8" w:rsidRDefault="004F3426" w:rsidP="00F367A8">
      <w:pPr>
        <w:keepNext/>
        <w:jc w:val="center"/>
      </w:pPr>
      <w:r>
        <w:rPr>
          <w:noProof/>
        </w:rPr>
        <w:lastRenderedPageBreak/>
        <w:drawing>
          <wp:inline distT="0" distB="0" distL="0" distR="0" wp14:anchorId="323FB35D" wp14:editId="725DF3E5">
            <wp:extent cx="3838575" cy="264537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918" cy="2648372"/>
                    </a:xfrm>
                    <a:prstGeom prst="rect">
                      <a:avLst/>
                    </a:prstGeom>
                  </pic:spPr>
                </pic:pic>
              </a:graphicData>
            </a:graphic>
          </wp:inline>
        </w:drawing>
      </w:r>
    </w:p>
    <w:p w14:paraId="6FD0935B" w14:textId="6D789FD0" w:rsidR="004F3426" w:rsidRDefault="00F367A8" w:rsidP="00F367A8">
      <w:pPr>
        <w:pStyle w:val="Caption"/>
      </w:pPr>
      <w:bookmarkStart w:id="26" w:name="_Toc131551423"/>
      <w:r>
        <w:t xml:space="preserve">Hình </w:t>
      </w:r>
      <w:r w:rsidR="00461AC1">
        <w:fldChar w:fldCharType="begin"/>
      </w:r>
      <w:r w:rsidR="00461AC1">
        <w:instrText xml:space="preserve"> SEQ Hình \* ARABIC </w:instrText>
      </w:r>
      <w:r w:rsidR="00461AC1">
        <w:fldChar w:fldCharType="separate"/>
      </w:r>
      <w:r w:rsidR="00AF585F">
        <w:rPr>
          <w:noProof/>
        </w:rPr>
        <w:t>6</w:t>
      </w:r>
      <w:r w:rsidR="00461AC1">
        <w:rPr>
          <w:noProof/>
        </w:rPr>
        <w:fldChar w:fldCharType="end"/>
      </w:r>
      <w:r>
        <w:t>.(3.2.3) frmInput.java</w:t>
      </w:r>
      <w:bookmarkEnd w:id="26"/>
    </w:p>
    <w:p w14:paraId="5B9482AC" w14:textId="0331AC69" w:rsidR="00F367A8" w:rsidRDefault="00F367A8" w:rsidP="00D327CE">
      <w:pPr>
        <w:pStyle w:val="Nidungvnbn"/>
        <w:pageBreakBefore/>
        <w:numPr>
          <w:ilvl w:val="0"/>
          <w:numId w:val="28"/>
        </w:numPr>
      </w:pPr>
      <w:r>
        <w:lastRenderedPageBreak/>
        <w:t>Giao diện hiển thị thông tin sinh viên</w:t>
      </w:r>
      <w:r w:rsidR="000C347E">
        <w:t>:</w:t>
      </w:r>
    </w:p>
    <w:p w14:paraId="3CEED55C" w14:textId="77777777" w:rsidR="00F367A8" w:rsidRDefault="00F367A8" w:rsidP="00F367A8">
      <w:pPr>
        <w:keepNext/>
        <w:jc w:val="center"/>
      </w:pPr>
      <w:r>
        <w:rPr>
          <w:noProof/>
        </w:rPr>
        <w:drawing>
          <wp:inline distT="0" distB="0" distL="0" distR="0" wp14:anchorId="0B97C1F7" wp14:editId="7CE24759">
            <wp:extent cx="4160667"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279" cy="2866156"/>
                    </a:xfrm>
                    <a:prstGeom prst="rect">
                      <a:avLst/>
                    </a:prstGeom>
                  </pic:spPr>
                </pic:pic>
              </a:graphicData>
            </a:graphic>
          </wp:inline>
        </w:drawing>
      </w:r>
    </w:p>
    <w:p w14:paraId="43952701" w14:textId="59F08284" w:rsidR="00F367A8" w:rsidRDefault="00F367A8" w:rsidP="00F367A8">
      <w:pPr>
        <w:pStyle w:val="Caption"/>
      </w:pPr>
      <w:bookmarkStart w:id="27" w:name="_Toc131551424"/>
      <w:r>
        <w:t xml:space="preserve">Hình </w:t>
      </w:r>
      <w:r w:rsidR="00461AC1">
        <w:fldChar w:fldCharType="begin"/>
      </w:r>
      <w:r w:rsidR="00461AC1">
        <w:instrText xml:space="preserve"> SEQ Hình \* ARABIC </w:instrText>
      </w:r>
      <w:r w:rsidR="00461AC1">
        <w:fldChar w:fldCharType="separate"/>
      </w:r>
      <w:r w:rsidR="00AF585F">
        <w:rPr>
          <w:noProof/>
        </w:rPr>
        <w:t>7</w:t>
      </w:r>
      <w:r w:rsidR="00461AC1">
        <w:rPr>
          <w:noProof/>
        </w:rPr>
        <w:fldChar w:fldCharType="end"/>
      </w:r>
      <w:r>
        <w:t>.(3.2.3)</w:t>
      </w:r>
      <w:r w:rsidR="009E07C4">
        <w:t xml:space="preserve"> frmShow.java</w:t>
      </w:r>
      <w:bookmarkEnd w:id="27"/>
    </w:p>
    <w:p w14:paraId="02CFE269" w14:textId="77777777" w:rsidR="000C347E" w:rsidRPr="000C347E" w:rsidRDefault="000C347E" w:rsidP="000C347E"/>
    <w:p w14:paraId="28162E9E" w14:textId="6CDBBF96" w:rsidR="000C347E" w:rsidRDefault="000C347E" w:rsidP="00D327CE">
      <w:pPr>
        <w:pStyle w:val="Nidungvnbn"/>
        <w:numPr>
          <w:ilvl w:val="0"/>
          <w:numId w:val="28"/>
        </w:numPr>
      </w:pPr>
      <w:r>
        <w:t>Giao diện nhập tên và nội dung một file text</w:t>
      </w:r>
      <w:r w:rsidR="00237073">
        <w:t xml:space="preserve"> (nhập nội dung file và tên file, nhấn nút send để có thể gửi và lưu trữ file trên máy chủ, nhấn nút open file để hiển thị giao diện danh sách file đã được lưu trữ trên máy chủ)</w:t>
      </w:r>
      <w:r>
        <w:t>:</w:t>
      </w:r>
    </w:p>
    <w:p w14:paraId="696664A4" w14:textId="77777777" w:rsidR="000C347E" w:rsidRDefault="000C347E" w:rsidP="000C347E">
      <w:pPr>
        <w:keepNext/>
        <w:jc w:val="center"/>
      </w:pPr>
      <w:r>
        <w:rPr>
          <w:noProof/>
        </w:rPr>
        <w:drawing>
          <wp:inline distT="0" distB="0" distL="0" distR="0" wp14:anchorId="1325F6E4" wp14:editId="7948EB5D">
            <wp:extent cx="3475159" cy="291465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5159" cy="2914650"/>
                    </a:xfrm>
                    <a:prstGeom prst="rect">
                      <a:avLst/>
                    </a:prstGeom>
                  </pic:spPr>
                </pic:pic>
              </a:graphicData>
            </a:graphic>
          </wp:inline>
        </w:drawing>
      </w:r>
    </w:p>
    <w:p w14:paraId="1DE785F3" w14:textId="7C5B0F29" w:rsidR="000C347E" w:rsidRDefault="000C347E" w:rsidP="000C347E">
      <w:pPr>
        <w:pStyle w:val="Caption"/>
      </w:pPr>
      <w:bookmarkStart w:id="28" w:name="_Toc131551425"/>
      <w:r>
        <w:t xml:space="preserve">Hình </w:t>
      </w:r>
      <w:r w:rsidR="00461AC1">
        <w:fldChar w:fldCharType="begin"/>
      </w:r>
      <w:r w:rsidR="00461AC1">
        <w:instrText xml:space="preserve"> SEQ Hình \* ARABIC </w:instrText>
      </w:r>
      <w:r w:rsidR="00461AC1">
        <w:fldChar w:fldCharType="separate"/>
      </w:r>
      <w:r w:rsidR="00AF585F">
        <w:rPr>
          <w:noProof/>
        </w:rPr>
        <w:t>8</w:t>
      </w:r>
      <w:r w:rsidR="00461AC1">
        <w:rPr>
          <w:noProof/>
        </w:rPr>
        <w:fldChar w:fldCharType="end"/>
      </w:r>
      <w:r>
        <w:t>.(3.2.3) frmText.java</w:t>
      </w:r>
      <w:bookmarkEnd w:id="28"/>
    </w:p>
    <w:p w14:paraId="1BEE9BF8" w14:textId="756ED2B0" w:rsidR="00861215" w:rsidRDefault="009A1B16" w:rsidP="00B7278F">
      <w:pPr>
        <w:pStyle w:val="Nidungvnbn"/>
        <w:numPr>
          <w:ilvl w:val="0"/>
          <w:numId w:val="28"/>
        </w:numPr>
      </w:pPr>
      <w:r>
        <w:lastRenderedPageBreak/>
        <w:t>Giao diện hiển thị danh sách file đã được lưu trữ tại máy server</w:t>
      </w:r>
      <w:r w:rsidR="00AF585F">
        <w:t xml:space="preserve"> (chọn file người dùng muốn và nhấn open để xem nội dung được lưu trữ sau khi đã mã hóa):</w:t>
      </w:r>
    </w:p>
    <w:p w14:paraId="652EB93F" w14:textId="77777777" w:rsidR="00AF585F" w:rsidRDefault="00AF585F" w:rsidP="00AF585F">
      <w:pPr>
        <w:keepNext/>
        <w:jc w:val="center"/>
      </w:pPr>
      <w:r>
        <w:rPr>
          <w:noProof/>
        </w:rPr>
        <w:drawing>
          <wp:inline distT="0" distB="0" distL="0" distR="0" wp14:anchorId="1AA7D05A" wp14:editId="2C7C61F8">
            <wp:extent cx="4772168" cy="3314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4454" cy="3323234"/>
                    </a:xfrm>
                    <a:prstGeom prst="rect">
                      <a:avLst/>
                    </a:prstGeom>
                  </pic:spPr>
                </pic:pic>
              </a:graphicData>
            </a:graphic>
          </wp:inline>
        </w:drawing>
      </w:r>
    </w:p>
    <w:p w14:paraId="3795A80B" w14:textId="4A5142AC" w:rsidR="00AF585F" w:rsidRPr="00861215" w:rsidRDefault="00AF585F" w:rsidP="00AF585F">
      <w:pPr>
        <w:pStyle w:val="Caption"/>
      </w:pPr>
      <w:bookmarkStart w:id="29" w:name="_Toc131551426"/>
      <w:r>
        <w:t xml:space="preserve">Hình </w:t>
      </w:r>
      <w:r w:rsidR="00461AC1">
        <w:fldChar w:fldCharType="begin"/>
      </w:r>
      <w:r w:rsidR="00461AC1">
        <w:instrText xml:space="preserve"> SEQ Hình \* ARABIC </w:instrText>
      </w:r>
      <w:r w:rsidR="00461AC1">
        <w:fldChar w:fldCharType="separate"/>
      </w:r>
      <w:r>
        <w:rPr>
          <w:noProof/>
        </w:rPr>
        <w:t>9</w:t>
      </w:r>
      <w:r w:rsidR="00461AC1">
        <w:rPr>
          <w:noProof/>
        </w:rPr>
        <w:fldChar w:fldCharType="end"/>
      </w:r>
      <w:r w:rsidR="000B54F1">
        <w:t>.(3.2.3) F</w:t>
      </w:r>
      <w:r>
        <w:t>ileInformation.java</w:t>
      </w:r>
      <w:bookmarkEnd w:id="29"/>
    </w:p>
    <w:p w14:paraId="7C41D281" w14:textId="5E17D262" w:rsidR="005B010F" w:rsidRDefault="005B010F" w:rsidP="00CD7DB8">
      <w:pPr>
        <w:pStyle w:val="Nidungvnbn"/>
      </w:pPr>
    </w:p>
    <w:p w14:paraId="3EE20A19" w14:textId="77777777" w:rsidR="00CF5584" w:rsidRDefault="00CF5584" w:rsidP="00CD7DB8">
      <w:pPr>
        <w:pStyle w:val="Nidungvnbn"/>
      </w:pPr>
    </w:p>
    <w:p w14:paraId="426FFBF0" w14:textId="77777777" w:rsidR="00BD584B" w:rsidRDefault="00BD584B" w:rsidP="00CD7DB8">
      <w:pPr>
        <w:pStyle w:val="Nidungvnbn"/>
      </w:pPr>
    </w:p>
    <w:p w14:paraId="30A397DF" w14:textId="77777777" w:rsidR="00FA1B56" w:rsidRDefault="00FA1B56" w:rsidP="00CD7DB8">
      <w:pPr>
        <w:pStyle w:val="Nidungvnbn"/>
      </w:pPr>
    </w:p>
    <w:p w14:paraId="2EC9A15A" w14:textId="77777777" w:rsidR="00D32D9E" w:rsidRPr="00D32D9E" w:rsidRDefault="00D32D9E" w:rsidP="00D32D9E">
      <w:pPr>
        <w:pStyle w:val="Tiumccp2"/>
      </w:pPr>
    </w:p>
    <w:p w14:paraId="440A6AAD" w14:textId="77777777" w:rsidR="0073315B" w:rsidRPr="006105A7" w:rsidRDefault="0073315B" w:rsidP="0073315B">
      <w:pPr>
        <w:jc w:val="center"/>
      </w:pPr>
    </w:p>
    <w:p w14:paraId="79ECE1EA" w14:textId="77777777" w:rsidR="005D4803" w:rsidRPr="00835668" w:rsidRDefault="005D4803" w:rsidP="00B46FD1">
      <w:pPr>
        <w:pStyle w:val="Nidungvnbn"/>
      </w:pPr>
    </w:p>
    <w:p w14:paraId="0B62A3D7" w14:textId="77777777" w:rsidR="00F35E6E" w:rsidRPr="00F35E6E" w:rsidRDefault="00F35E6E" w:rsidP="00F35E6E"/>
    <w:p w14:paraId="19D8F82F" w14:textId="77777777" w:rsidR="00867C2D" w:rsidRDefault="00867C2D">
      <w:pPr>
        <w:spacing w:after="200" w:line="276" w:lineRule="auto"/>
        <w:rPr>
          <w:b/>
          <w:sz w:val="32"/>
          <w:szCs w:val="32"/>
        </w:rPr>
      </w:pPr>
      <w:r>
        <w:br w:type="page"/>
      </w:r>
    </w:p>
    <w:p w14:paraId="33B5EB28" w14:textId="6795C96E" w:rsidR="00453AB1" w:rsidRPr="00453AB1" w:rsidRDefault="00453AB1" w:rsidP="004A7C39">
      <w:pPr>
        <w:pStyle w:val="Chng"/>
      </w:pPr>
      <w:bookmarkStart w:id="30" w:name="_Toc131633471"/>
      <w:r w:rsidRPr="00453AB1">
        <w:lastRenderedPageBreak/>
        <w:t xml:space="preserve">CHƯƠNG </w:t>
      </w:r>
      <w:r w:rsidR="008E43BA">
        <w:t>4</w:t>
      </w:r>
      <w:r w:rsidR="004A7C39">
        <w:t xml:space="preserve"> –</w:t>
      </w:r>
      <w:r w:rsidR="00024496">
        <w:t xml:space="preserve"> </w:t>
      </w:r>
      <w:r w:rsidR="00163C04">
        <w:t>KẾT LUẬN VÀ HƯỚNG PHÁT TRIỂN</w:t>
      </w:r>
      <w:bookmarkEnd w:id="30"/>
    </w:p>
    <w:p w14:paraId="650B2D54" w14:textId="2C982DC9" w:rsidR="00453AB1" w:rsidRDefault="005D765E" w:rsidP="005D765E">
      <w:pPr>
        <w:pStyle w:val="Nidungvnbn"/>
      </w:pPr>
      <w:r>
        <w:t xml:space="preserve">Thông qua việc thực hiện bài đồ án này, chúng </w:t>
      </w:r>
      <w:r w:rsidR="0072635C">
        <w:t>em đã bổ sung và hoàn thiện hơn các kiến thức liên quan đến:</w:t>
      </w:r>
    </w:p>
    <w:p w14:paraId="65213469" w14:textId="49BED13F" w:rsidR="0072635C" w:rsidRDefault="008A4BFC" w:rsidP="0072635C">
      <w:pPr>
        <w:pStyle w:val="Nidungvnbn"/>
        <w:numPr>
          <w:ilvl w:val="0"/>
          <w:numId w:val="15"/>
        </w:numPr>
      </w:pPr>
      <w:r>
        <w:t>Giao thức UDP</w:t>
      </w:r>
    </w:p>
    <w:p w14:paraId="386E3CAC" w14:textId="1CF7989E" w:rsidR="008A4BFC" w:rsidRDefault="008A4BFC" w:rsidP="0072635C">
      <w:pPr>
        <w:pStyle w:val="Nidungvnbn"/>
        <w:numPr>
          <w:ilvl w:val="0"/>
          <w:numId w:val="15"/>
        </w:numPr>
      </w:pPr>
      <w:r>
        <w:t>Thuật toán mã hóa DES</w:t>
      </w:r>
    </w:p>
    <w:p w14:paraId="61A69EB8" w14:textId="71EFC41D" w:rsidR="008A4BFC" w:rsidRDefault="008A4BFC" w:rsidP="0072635C">
      <w:pPr>
        <w:pStyle w:val="Nidungvnbn"/>
        <w:numPr>
          <w:ilvl w:val="0"/>
          <w:numId w:val="15"/>
        </w:numPr>
      </w:pPr>
      <w:r>
        <w:t>Thuật toán Vigenere</w:t>
      </w:r>
    </w:p>
    <w:p w14:paraId="164379B5" w14:textId="42C2E70F" w:rsidR="008A4BFC" w:rsidRDefault="008A4BFC" w:rsidP="0072635C">
      <w:pPr>
        <w:pStyle w:val="Nidungvnbn"/>
        <w:numPr>
          <w:ilvl w:val="0"/>
          <w:numId w:val="15"/>
        </w:numPr>
      </w:pPr>
      <w:r>
        <w:t>Mô hình client-server</w:t>
      </w:r>
    </w:p>
    <w:p w14:paraId="1FD060A7" w14:textId="0F39D667" w:rsidR="008A4BFC" w:rsidRDefault="008A4BFC" w:rsidP="008A4BFC">
      <w:pPr>
        <w:pStyle w:val="Nidungvnbn"/>
        <w:numPr>
          <w:ilvl w:val="0"/>
          <w:numId w:val="15"/>
        </w:numPr>
      </w:pPr>
      <w:r>
        <w:t>Áp dụng Java Swing và Java Socket</w:t>
      </w:r>
    </w:p>
    <w:p w14:paraId="38E2DB0D" w14:textId="402154E4" w:rsidR="008A4BFC" w:rsidRDefault="008A4BFC" w:rsidP="008A4BFC">
      <w:pPr>
        <w:pStyle w:val="Nidungvnbn"/>
      </w:pPr>
      <w:r>
        <w:t>Đồng thời chúng em cũng nhận ra được phương hướng phát triển của hệ thống đã được thực hiện trong bài đồ án:</w:t>
      </w:r>
    </w:p>
    <w:p w14:paraId="63D5173E" w14:textId="5128E9AB" w:rsidR="006237AB" w:rsidRPr="006237AB" w:rsidRDefault="006237AB" w:rsidP="002738A5">
      <w:pPr>
        <w:pStyle w:val="Nidungvnbn"/>
        <w:numPr>
          <w:ilvl w:val="0"/>
          <w:numId w:val="17"/>
        </w:numPr>
      </w:pPr>
      <w:r w:rsidRPr="006237AB">
        <w:t xml:space="preserve">Đảm bảo tính bảo mật: Để đảm bảo tính bảo mật của hệ thống, </w:t>
      </w:r>
      <w:r w:rsidR="00C770D0">
        <w:t>s</w:t>
      </w:r>
      <w:r w:rsidRPr="006237AB">
        <w:t>ử dụng mã hóa và chứng thực cho các gói tin được truyền qua mạng. Các gói tin không được mã hóa và chứng thực có thể dẫn đến các lỗ hổng bảo mật như tin tặc có thể đánh cắp thông tin.</w:t>
      </w:r>
    </w:p>
    <w:p w14:paraId="5E8987BD" w14:textId="4A752706" w:rsidR="006237AB" w:rsidRPr="006237AB" w:rsidRDefault="006237AB" w:rsidP="002738A5">
      <w:pPr>
        <w:pStyle w:val="Nidungvnbn"/>
        <w:numPr>
          <w:ilvl w:val="0"/>
          <w:numId w:val="17"/>
        </w:numPr>
      </w:pPr>
      <w:r w:rsidRPr="006237AB">
        <w:t xml:space="preserve">Tăng tính tin cậy và độ ổn định: Nếu hệ thống sử dụng UDP, gói tin có thể bị mất hoặc trùng lặp khi truyền qua mạng. </w:t>
      </w:r>
      <w:r w:rsidR="00C770D0">
        <w:t>S</w:t>
      </w:r>
      <w:r w:rsidRPr="006237AB">
        <w:t xml:space="preserve">ử dụng các thuật toán để đảm bảo rằng gói tin được truyền đến đúng địa chỉ đích và không bị mất. </w:t>
      </w:r>
      <w:r w:rsidR="00C770D0">
        <w:t>Đ</w:t>
      </w:r>
      <w:r w:rsidRPr="006237AB">
        <w:t>ảm bảo tính ổn định của hệ thống bằng cách xử lý các lỗi và ngoại lệ một cách thích hợp.</w:t>
      </w:r>
    </w:p>
    <w:p w14:paraId="2350AA1E" w14:textId="7DFEF342" w:rsidR="006237AB" w:rsidRPr="006237AB" w:rsidRDefault="006237AB" w:rsidP="002738A5">
      <w:pPr>
        <w:pStyle w:val="Nidungvnbn"/>
        <w:numPr>
          <w:ilvl w:val="0"/>
          <w:numId w:val="17"/>
        </w:numPr>
      </w:pPr>
      <w:r w:rsidRPr="006237AB">
        <w:t xml:space="preserve">Tối ưu hóa hiệu suất: </w:t>
      </w:r>
      <w:r w:rsidR="009754F2">
        <w:t>T</w:t>
      </w:r>
      <w:r w:rsidRPr="006237AB">
        <w:t>ối ưu hóa hiệu suất của hệ thống bằng cách sử dụng các thuật toán tối ưu và giảm thiểu độ trễ mạng.</w:t>
      </w:r>
    </w:p>
    <w:p w14:paraId="6FE3776F" w14:textId="52B7BF02" w:rsidR="006237AB" w:rsidRPr="006237AB" w:rsidRDefault="006237AB" w:rsidP="002738A5">
      <w:pPr>
        <w:pStyle w:val="Nidungvnbn"/>
        <w:numPr>
          <w:ilvl w:val="0"/>
          <w:numId w:val="17"/>
        </w:numPr>
      </w:pPr>
      <w:r w:rsidRPr="006237AB">
        <w:t xml:space="preserve">Phát triển các tính năng mới: </w:t>
      </w:r>
      <w:r w:rsidR="009754F2">
        <w:t>B</w:t>
      </w:r>
      <w:r w:rsidRPr="006237AB">
        <w:t>ổ sung các tính năng mới cho hệ thống của mình, chẳng hạn như chức năng trò chuyện trực tuyến, truyền file, hoặc đồng bộ hóa dữ liệu giữa các máy chủ khác nhau.</w:t>
      </w:r>
    </w:p>
    <w:p w14:paraId="78D6DA83" w14:textId="5DC797FC" w:rsidR="00453AB1" w:rsidRDefault="009754F2" w:rsidP="002738A5">
      <w:pPr>
        <w:pStyle w:val="Nidungvnbn"/>
        <w:numPr>
          <w:ilvl w:val="0"/>
          <w:numId w:val="17"/>
        </w:numPr>
      </w:pPr>
      <w:r w:rsidRPr="009754F2">
        <w:t xml:space="preserve">Nâng cao khả năng mở rộng: </w:t>
      </w:r>
      <w:r>
        <w:t>T</w:t>
      </w:r>
      <w:r w:rsidRPr="009754F2">
        <w:t>hiết kế hệ thống của mình để m</w:t>
      </w:r>
      <w:r>
        <w:t>ở rộng dễ dàng trong tương lai.</w:t>
      </w:r>
      <w:r w:rsidR="00133A54">
        <w:t xml:space="preserve"> </w:t>
      </w:r>
    </w:p>
    <w:p w14:paraId="758F1BB0" w14:textId="785D5C4C" w:rsidR="007E7FF7" w:rsidRPr="007E6AB9" w:rsidRDefault="007B7FF5" w:rsidP="008E43BA">
      <w:pPr>
        <w:pStyle w:val="Bngbiu-nidung"/>
        <w:rPr>
          <w:b/>
          <w:sz w:val="32"/>
          <w:szCs w:val="32"/>
        </w:rPr>
      </w:pPr>
      <w:r>
        <w:rPr>
          <w:b/>
          <w:sz w:val="32"/>
          <w:szCs w:val="32"/>
        </w:rPr>
        <w:br w:type="page"/>
      </w:r>
      <w:r w:rsidR="007E7FF7">
        <w:rPr>
          <w:b/>
          <w:sz w:val="32"/>
          <w:szCs w:val="32"/>
        </w:rPr>
        <w:lastRenderedPageBreak/>
        <w:t>TÀI LIỆU THAM KHẢO</w:t>
      </w:r>
    </w:p>
    <w:p w14:paraId="0E26178A"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6661D27C" w14:textId="66B39EE7" w:rsidR="00650D6A" w:rsidRPr="00B10E7E" w:rsidRDefault="00000000" w:rsidP="007B7FF5">
      <w:pPr>
        <w:numPr>
          <w:ilvl w:val="0"/>
          <w:numId w:val="2"/>
        </w:numPr>
        <w:spacing w:line="360" w:lineRule="auto"/>
        <w:ind w:left="993"/>
        <w:jc w:val="both"/>
        <w:rPr>
          <w:sz w:val="26"/>
          <w:szCs w:val="26"/>
        </w:rPr>
      </w:pPr>
      <w:hyperlink r:id="rId20" w:history="1">
        <w:r w:rsidR="003231B4" w:rsidRPr="00655245">
          <w:rPr>
            <w:rStyle w:val="Hyperlink"/>
            <w:sz w:val="26"/>
            <w:szCs w:val="26"/>
          </w:rPr>
          <w:t>https://www.bkns.vn/client-server-la-gi.html</w:t>
        </w:r>
      </w:hyperlink>
      <w:r w:rsidR="003231B4">
        <w:rPr>
          <w:sz w:val="26"/>
          <w:szCs w:val="26"/>
        </w:rPr>
        <w:t xml:space="preserve"> </w:t>
      </w:r>
    </w:p>
    <w:p w14:paraId="11C9C7DE" w14:textId="678B03A8" w:rsidR="003231B4" w:rsidRPr="003231B4" w:rsidRDefault="00000000" w:rsidP="003231B4">
      <w:pPr>
        <w:numPr>
          <w:ilvl w:val="0"/>
          <w:numId w:val="2"/>
        </w:numPr>
        <w:spacing w:line="360" w:lineRule="auto"/>
        <w:ind w:left="993"/>
        <w:jc w:val="both"/>
        <w:rPr>
          <w:sz w:val="26"/>
          <w:szCs w:val="26"/>
        </w:rPr>
      </w:pPr>
      <w:hyperlink r:id="rId21" w:anchor="2-giao-thuc-udp-la-gi" w:history="1">
        <w:r w:rsidR="003231B4" w:rsidRPr="00655245">
          <w:rPr>
            <w:rStyle w:val="Hyperlink"/>
            <w:sz w:val="26"/>
            <w:szCs w:val="26"/>
          </w:rPr>
          <w:t>https://blogchiasekienthuc.com/thu-thuat-internet/tcp-la-gi-va-udp-la-gi.html#2-giao-thuc-udp-la-gi</w:t>
        </w:r>
      </w:hyperlink>
      <w:r w:rsidR="003231B4">
        <w:rPr>
          <w:sz w:val="26"/>
          <w:szCs w:val="26"/>
        </w:rPr>
        <w:t xml:space="preserve"> </w:t>
      </w:r>
    </w:p>
    <w:p w14:paraId="6D85976E" w14:textId="55AC9326" w:rsidR="00650D6A" w:rsidRDefault="00000000" w:rsidP="007B7FF5">
      <w:pPr>
        <w:numPr>
          <w:ilvl w:val="0"/>
          <w:numId w:val="2"/>
        </w:numPr>
        <w:spacing w:line="360" w:lineRule="auto"/>
        <w:ind w:left="993"/>
        <w:jc w:val="both"/>
        <w:rPr>
          <w:sz w:val="26"/>
          <w:szCs w:val="26"/>
        </w:rPr>
      </w:pPr>
      <w:hyperlink r:id="rId22" w:history="1">
        <w:r w:rsidR="003231B4" w:rsidRPr="00655245">
          <w:rPr>
            <w:rStyle w:val="Hyperlink"/>
            <w:sz w:val="26"/>
            <w:szCs w:val="26"/>
          </w:rPr>
          <w:t>https://websitehcm.com/thuat-toan-ma-hoa-khoi-block-cipher/</w:t>
        </w:r>
      </w:hyperlink>
    </w:p>
    <w:p w14:paraId="6DC2F60E" w14:textId="77777777" w:rsidR="003231B4" w:rsidRPr="00B10E7E" w:rsidRDefault="003231B4" w:rsidP="003231B4">
      <w:pPr>
        <w:spacing w:line="360" w:lineRule="auto"/>
        <w:ind w:left="993"/>
        <w:jc w:val="both"/>
        <w:rPr>
          <w:sz w:val="26"/>
          <w:szCs w:val="26"/>
        </w:rPr>
      </w:pPr>
    </w:p>
    <w:p w14:paraId="45546095" w14:textId="77777777" w:rsidR="007B7FF5" w:rsidRDefault="007B7FF5" w:rsidP="00650D6A">
      <w:pPr>
        <w:spacing w:line="360" w:lineRule="auto"/>
        <w:ind w:left="360" w:firstLine="360"/>
        <w:rPr>
          <w:b/>
          <w:sz w:val="26"/>
          <w:szCs w:val="26"/>
        </w:rPr>
      </w:pPr>
    </w:p>
    <w:p w14:paraId="510A07C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08D81F81"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63D47AA"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57F3409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2A02AA8B"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4355525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3B4598A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029F920D" w14:textId="0215780F" w:rsidR="00BB2B2A" w:rsidRPr="004575DE" w:rsidRDefault="00650D6A" w:rsidP="004575DE">
      <w:pPr>
        <w:numPr>
          <w:ilvl w:val="0"/>
          <w:numId w:val="3"/>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sectPr w:rsidR="00BB2B2A" w:rsidRPr="004575DE" w:rsidSect="003C69F2">
      <w:headerReference w:type="default" r:id="rId2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87CED" w14:textId="77777777" w:rsidR="007D6DFF" w:rsidRDefault="007D6DFF" w:rsidP="00453AB1">
      <w:r>
        <w:separator/>
      </w:r>
    </w:p>
  </w:endnote>
  <w:endnote w:type="continuationSeparator" w:id="0">
    <w:p w14:paraId="66C5B3B1" w14:textId="77777777" w:rsidR="007D6DFF" w:rsidRDefault="007D6DF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7664F" w14:textId="77777777" w:rsidR="007D6DFF" w:rsidRDefault="007D6DFF" w:rsidP="00453AB1">
      <w:r>
        <w:separator/>
      </w:r>
    </w:p>
  </w:footnote>
  <w:footnote w:type="continuationSeparator" w:id="0">
    <w:p w14:paraId="1A82B354" w14:textId="77777777" w:rsidR="007D6DFF" w:rsidRDefault="007D6DF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6BD1" w14:textId="77777777" w:rsidR="00461AC1" w:rsidRPr="00453AB1" w:rsidRDefault="00461AC1">
    <w:pPr>
      <w:pStyle w:val="Header"/>
      <w:jc w:val="center"/>
      <w:rPr>
        <w:rStyle w:val="NidungvnbnChar"/>
      </w:rPr>
    </w:pPr>
  </w:p>
  <w:p w14:paraId="41A1F2CA" w14:textId="77777777" w:rsidR="00461AC1" w:rsidRDefault="00461AC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043957C2" w14:textId="25016549" w:rsidR="00461AC1" w:rsidRDefault="00461AC1">
        <w:pPr>
          <w:pStyle w:val="Header"/>
          <w:jc w:val="center"/>
        </w:pPr>
        <w:r>
          <w:fldChar w:fldCharType="begin"/>
        </w:r>
        <w:r>
          <w:instrText xml:space="preserve"> PAGE   \* MERGEFORMAT </w:instrText>
        </w:r>
        <w:r>
          <w:fldChar w:fldCharType="separate"/>
        </w:r>
        <w:r w:rsidR="0011422B">
          <w:rPr>
            <w:noProof/>
          </w:rPr>
          <w:t>ii</w:t>
        </w:r>
        <w:r>
          <w:rPr>
            <w:noProof/>
          </w:rPr>
          <w:fldChar w:fldCharType="end"/>
        </w:r>
      </w:p>
    </w:sdtContent>
  </w:sdt>
  <w:p w14:paraId="26E8509F" w14:textId="77777777" w:rsidR="00461AC1" w:rsidRDefault="00461AC1"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3F2A44A" w14:textId="211C5944" w:rsidR="00461AC1" w:rsidRPr="00453AB1" w:rsidRDefault="00461AC1">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073A">
          <w:rPr>
            <w:rStyle w:val="NidungvnbnChar"/>
            <w:noProof/>
          </w:rPr>
          <w:t>4</w:t>
        </w:r>
        <w:r w:rsidRPr="00453AB1">
          <w:rPr>
            <w:rStyle w:val="NidungvnbnChar"/>
          </w:rPr>
          <w:fldChar w:fldCharType="end"/>
        </w:r>
      </w:p>
    </w:sdtContent>
  </w:sdt>
  <w:p w14:paraId="2E95742A" w14:textId="77777777" w:rsidR="00461AC1" w:rsidRDefault="00461AC1"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4674"/>
    <w:multiLevelType w:val="hybridMultilevel"/>
    <w:tmpl w:val="E26CE594"/>
    <w:lvl w:ilvl="0" w:tplc="0A00DE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36105D"/>
    <w:multiLevelType w:val="hybridMultilevel"/>
    <w:tmpl w:val="80C2F11E"/>
    <w:lvl w:ilvl="0" w:tplc="343AF2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996BF0"/>
    <w:multiLevelType w:val="hybridMultilevel"/>
    <w:tmpl w:val="4F54C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57C71"/>
    <w:multiLevelType w:val="hybridMultilevel"/>
    <w:tmpl w:val="93B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986186"/>
    <w:multiLevelType w:val="hybridMultilevel"/>
    <w:tmpl w:val="34285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AC4ACA"/>
    <w:multiLevelType w:val="hybridMultilevel"/>
    <w:tmpl w:val="D15C4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E7E10"/>
    <w:multiLevelType w:val="hybridMultilevel"/>
    <w:tmpl w:val="4A447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227E20"/>
    <w:multiLevelType w:val="hybridMultilevel"/>
    <w:tmpl w:val="2E4C8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337D66"/>
    <w:multiLevelType w:val="hybridMultilevel"/>
    <w:tmpl w:val="56D47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6507E"/>
    <w:multiLevelType w:val="hybridMultilevel"/>
    <w:tmpl w:val="7B6AF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221"/>
    <w:multiLevelType w:val="hybridMultilevel"/>
    <w:tmpl w:val="E3D2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406DB1"/>
    <w:multiLevelType w:val="hybridMultilevel"/>
    <w:tmpl w:val="BD760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D83170"/>
    <w:multiLevelType w:val="hybridMultilevel"/>
    <w:tmpl w:val="8730D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7684E"/>
    <w:multiLevelType w:val="hybridMultilevel"/>
    <w:tmpl w:val="97CE6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867069"/>
    <w:multiLevelType w:val="hybridMultilevel"/>
    <w:tmpl w:val="75C44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054536"/>
    <w:multiLevelType w:val="hybridMultilevel"/>
    <w:tmpl w:val="287A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F2F76"/>
    <w:multiLevelType w:val="hybridMultilevel"/>
    <w:tmpl w:val="16DC4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E66ACB"/>
    <w:multiLevelType w:val="hybridMultilevel"/>
    <w:tmpl w:val="790C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22EDD"/>
    <w:multiLevelType w:val="multilevel"/>
    <w:tmpl w:val="2EA4D9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CF5F84"/>
    <w:multiLevelType w:val="hybridMultilevel"/>
    <w:tmpl w:val="2AF44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C058B0"/>
    <w:multiLevelType w:val="hybridMultilevel"/>
    <w:tmpl w:val="22326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1507328">
    <w:abstractNumId w:val="2"/>
  </w:num>
  <w:num w:numId="2" w16cid:durableId="145246639">
    <w:abstractNumId w:val="18"/>
  </w:num>
  <w:num w:numId="3" w16cid:durableId="1957982176">
    <w:abstractNumId w:val="25"/>
  </w:num>
  <w:num w:numId="4" w16cid:durableId="870999312">
    <w:abstractNumId w:val="31"/>
  </w:num>
  <w:num w:numId="5" w16cid:durableId="980304589">
    <w:abstractNumId w:val="0"/>
  </w:num>
  <w:num w:numId="6" w16cid:durableId="838740590">
    <w:abstractNumId w:val="6"/>
  </w:num>
  <w:num w:numId="7" w16cid:durableId="896160125">
    <w:abstractNumId w:val="19"/>
  </w:num>
  <w:num w:numId="8" w16cid:durableId="803811132">
    <w:abstractNumId w:val="27"/>
  </w:num>
  <w:num w:numId="9" w16cid:durableId="1629311500">
    <w:abstractNumId w:val="3"/>
  </w:num>
  <w:num w:numId="10" w16cid:durableId="1488402646">
    <w:abstractNumId w:val="13"/>
  </w:num>
  <w:num w:numId="11" w16cid:durableId="1464808166">
    <w:abstractNumId w:val="29"/>
  </w:num>
  <w:num w:numId="12" w16cid:durableId="528682772">
    <w:abstractNumId w:val="4"/>
  </w:num>
  <w:num w:numId="13" w16cid:durableId="1763337754">
    <w:abstractNumId w:val="24"/>
  </w:num>
  <w:num w:numId="14" w16cid:durableId="482505713">
    <w:abstractNumId w:val="30"/>
  </w:num>
  <w:num w:numId="15" w16cid:durableId="5332649">
    <w:abstractNumId w:val="21"/>
  </w:num>
  <w:num w:numId="16" w16cid:durableId="1141380786">
    <w:abstractNumId w:val="14"/>
  </w:num>
  <w:num w:numId="17" w16cid:durableId="1046416424">
    <w:abstractNumId w:val="5"/>
  </w:num>
  <w:num w:numId="18" w16cid:durableId="290601989">
    <w:abstractNumId w:val="26"/>
  </w:num>
  <w:num w:numId="19" w16cid:durableId="744843633">
    <w:abstractNumId w:val="23"/>
  </w:num>
  <w:num w:numId="20" w16cid:durableId="1480419766">
    <w:abstractNumId w:val="7"/>
  </w:num>
  <w:num w:numId="21" w16cid:durableId="261298818">
    <w:abstractNumId w:val="11"/>
  </w:num>
  <w:num w:numId="22" w16cid:durableId="1182353632">
    <w:abstractNumId w:val="1"/>
  </w:num>
  <w:num w:numId="23" w16cid:durableId="831995351">
    <w:abstractNumId w:val="10"/>
  </w:num>
  <w:num w:numId="24" w16cid:durableId="2054424516">
    <w:abstractNumId w:val="28"/>
  </w:num>
  <w:num w:numId="25" w16cid:durableId="318460706">
    <w:abstractNumId w:val="17"/>
  </w:num>
  <w:num w:numId="26" w16cid:durableId="2076706837">
    <w:abstractNumId w:val="15"/>
  </w:num>
  <w:num w:numId="27" w16cid:durableId="329066034">
    <w:abstractNumId w:val="8"/>
  </w:num>
  <w:num w:numId="28" w16cid:durableId="555707711">
    <w:abstractNumId w:val="12"/>
  </w:num>
  <w:num w:numId="29" w16cid:durableId="58216194">
    <w:abstractNumId w:val="16"/>
  </w:num>
  <w:num w:numId="30" w16cid:durableId="1803502395">
    <w:abstractNumId w:val="22"/>
  </w:num>
  <w:num w:numId="31" w16cid:durableId="492646430">
    <w:abstractNumId w:val="9"/>
  </w:num>
  <w:num w:numId="32" w16cid:durableId="1780220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4CD5"/>
    <w:rsid w:val="000105D4"/>
    <w:rsid w:val="000127C1"/>
    <w:rsid w:val="000169FA"/>
    <w:rsid w:val="00023944"/>
    <w:rsid w:val="00024496"/>
    <w:rsid w:val="0004212A"/>
    <w:rsid w:val="000637D0"/>
    <w:rsid w:val="0006453D"/>
    <w:rsid w:val="00071F69"/>
    <w:rsid w:val="00081EA7"/>
    <w:rsid w:val="00085E5E"/>
    <w:rsid w:val="000A6D9E"/>
    <w:rsid w:val="000B54F1"/>
    <w:rsid w:val="000C16FE"/>
    <w:rsid w:val="000C1CB3"/>
    <w:rsid w:val="000C347E"/>
    <w:rsid w:val="00105D56"/>
    <w:rsid w:val="0011422B"/>
    <w:rsid w:val="00115628"/>
    <w:rsid w:val="00122B88"/>
    <w:rsid w:val="00127ED1"/>
    <w:rsid w:val="0013324A"/>
    <w:rsid w:val="00133A54"/>
    <w:rsid w:val="00145C63"/>
    <w:rsid w:val="00163C04"/>
    <w:rsid w:val="00171AD5"/>
    <w:rsid w:val="00181515"/>
    <w:rsid w:val="00197315"/>
    <w:rsid w:val="001A7115"/>
    <w:rsid w:val="001B20B8"/>
    <w:rsid w:val="001B7F76"/>
    <w:rsid w:val="001D378B"/>
    <w:rsid w:val="00206CAF"/>
    <w:rsid w:val="00207DC2"/>
    <w:rsid w:val="00220F25"/>
    <w:rsid w:val="00224525"/>
    <w:rsid w:val="00237073"/>
    <w:rsid w:val="00252F26"/>
    <w:rsid w:val="00254D46"/>
    <w:rsid w:val="002738A5"/>
    <w:rsid w:val="00273E15"/>
    <w:rsid w:val="00291721"/>
    <w:rsid w:val="002926D8"/>
    <w:rsid w:val="002A2B4E"/>
    <w:rsid w:val="002B12C9"/>
    <w:rsid w:val="002B757A"/>
    <w:rsid w:val="002C073A"/>
    <w:rsid w:val="002C3297"/>
    <w:rsid w:val="002D7CAD"/>
    <w:rsid w:val="002E2130"/>
    <w:rsid w:val="002E39B3"/>
    <w:rsid w:val="002E539F"/>
    <w:rsid w:val="00301521"/>
    <w:rsid w:val="00315600"/>
    <w:rsid w:val="003218FF"/>
    <w:rsid w:val="00322C40"/>
    <w:rsid w:val="003231B4"/>
    <w:rsid w:val="0034088F"/>
    <w:rsid w:val="00353699"/>
    <w:rsid w:val="00375779"/>
    <w:rsid w:val="00394841"/>
    <w:rsid w:val="00396F45"/>
    <w:rsid w:val="00397D46"/>
    <w:rsid w:val="003A08E8"/>
    <w:rsid w:val="003A42F6"/>
    <w:rsid w:val="003C2CAA"/>
    <w:rsid w:val="003C69F2"/>
    <w:rsid w:val="003D1409"/>
    <w:rsid w:val="003E1F75"/>
    <w:rsid w:val="003E5687"/>
    <w:rsid w:val="00403E5B"/>
    <w:rsid w:val="00404E6D"/>
    <w:rsid w:val="004053FA"/>
    <w:rsid w:val="004118E6"/>
    <w:rsid w:val="00422C8F"/>
    <w:rsid w:val="004307C9"/>
    <w:rsid w:val="0043588D"/>
    <w:rsid w:val="00453AB1"/>
    <w:rsid w:val="00453F06"/>
    <w:rsid w:val="0045526F"/>
    <w:rsid w:val="004575DE"/>
    <w:rsid w:val="00461AC1"/>
    <w:rsid w:val="004858FB"/>
    <w:rsid w:val="00491099"/>
    <w:rsid w:val="004A6D3A"/>
    <w:rsid w:val="004A7C39"/>
    <w:rsid w:val="004B3826"/>
    <w:rsid w:val="004B5BEA"/>
    <w:rsid w:val="004C585E"/>
    <w:rsid w:val="004D1AF9"/>
    <w:rsid w:val="004E3C16"/>
    <w:rsid w:val="004F3426"/>
    <w:rsid w:val="00522667"/>
    <w:rsid w:val="0054350A"/>
    <w:rsid w:val="00551AA4"/>
    <w:rsid w:val="00557D25"/>
    <w:rsid w:val="00564655"/>
    <w:rsid w:val="00566238"/>
    <w:rsid w:val="00577511"/>
    <w:rsid w:val="00577E5E"/>
    <w:rsid w:val="00584839"/>
    <w:rsid w:val="00590C06"/>
    <w:rsid w:val="00592F0F"/>
    <w:rsid w:val="005A1547"/>
    <w:rsid w:val="005A2002"/>
    <w:rsid w:val="005A6FE6"/>
    <w:rsid w:val="005B010F"/>
    <w:rsid w:val="005B0EF9"/>
    <w:rsid w:val="005B47CC"/>
    <w:rsid w:val="005C592E"/>
    <w:rsid w:val="005D4803"/>
    <w:rsid w:val="005D5C20"/>
    <w:rsid w:val="005D5F90"/>
    <w:rsid w:val="005D765E"/>
    <w:rsid w:val="005E0019"/>
    <w:rsid w:val="005E36A5"/>
    <w:rsid w:val="005E378E"/>
    <w:rsid w:val="005E4732"/>
    <w:rsid w:val="005F0954"/>
    <w:rsid w:val="005F32FC"/>
    <w:rsid w:val="00602712"/>
    <w:rsid w:val="006105A7"/>
    <w:rsid w:val="006237AB"/>
    <w:rsid w:val="0064189C"/>
    <w:rsid w:val="00642AB4"/>
    <w:rsid w:val="00643142"/>
    <w:rsid w:val="00650D6A"/>
    <w:rsid w:val="00653ED7"/>
    <w:rsid w:val="00662766"/>
    <w:rsid w:val="006769FC"/>
    <w:rsid w:val="00681568"/>
    <w:rsid w:val="006842AD"/>
    <w:rsid w:val="00686C6E"/>
    <w:rsid w:val="00693E1F"/>
    <w:rsid w:val="006A2C88"/>
    <w:rsid w:val="006B228A"/>
    <w:rsid w:val="006B48E9"/>
    <w:rsid w:val="006D0C79"/>
    <w:rsid w:val="006D155B"/>
    <w:rsid w:val="006D171B"/>
    <w:rsid w:val="006E6F6D"/>
    <w:rsid w:val="00707BF4"/>
    <w:rsid w:val="0072635C"/>
    <w:rsid w:val="00731235"/>
    <w:rsid w:val="00732ADD"/>
    <w:rsid w:val="0073315B"/>
    <w:rsid w:val="00733DA4"/>
    <w:rsid w:val="00737340"/>
    <w:rsid w:val="007512DE"/>
    <w:rsid w:val="00782012"/>
    <w:rsid w:val="0078288F"/>
    <w:rsid w:val="007846D0"/>
    <w:rsid w:val="007A0B5B"/>
    <w:rsid w:val="007B1A23"/>
    <w:rsid w:val="007B7FF5"/>
    <w:rsid w:val="007C113B"/>
    <w:rsid w:val="007C1423"/>
    <w:rsid w:val="007D0316"/>
    <w:rsid w:val="007D414C"/>
    <w:rsid w:val="007D6DFF"/>
    <w:rsid w:val="007E6AB9"/>
    <w:rsid w:val="007E7FF7"/>
    <w:rsid w:val="007F5307"/>
    <w:rsid w:val="00817ACD"/>
    <w:rsid w:val="00835668"/>
    <w:rsid w:val="008421B1"/>
    <w:rsid w:val="00842A16"/>
    <w:rsid w:val="00851522"/>
    <w:rsid w:val="0085335E"/>
    <w:rsid w:val="008538B4"/>
    <w:rsid w:val="008554C7"/>
    <w:rsid w:val="00861215"/>
    <w:rsid w:val="00861802"/>
    <w:rsid w:val="00861845"/>
    <w:rsid w:val="00867C2D"/>
    <w:rsid w:val="00880D36"/>
    <w:rsid w:val="00891102"/>
    <w:rsid w:val="008A2FF8"/>
    <w:rsid w:val="008A3403"/>
    <w:rsid w:val="008A4BFC"/>
    <w:rsid w:val="008A5125"/>
    <w:rsid w:val="008A5EEF"/>
    <w:rsid w:val="008B33B2"/>
    <w:rsid w:val="008E43BA"/>
    <w:rsid w:val="008E6453"/>
    <w:rsid w:val="00907DAE"/>
    <w:rsid w:val="00920482"/>
    <w:rsid w:val="009426F4"/>
    <w:rsid w:val="00942B81"/>
    <w:rsid w:val="009452EA"/>
    <w:rsid w:val="00953682"/>
    <w:rsid w:val="009666DF"/>
    <w:rsid w:val="009754F2"/>
    <w:rsid w:val="00977FA4"/>
    <w:rsid w:val="00985DCE"/>
    <w:rsid w:val="00987206"/>
    <w:rsid w:val="009A1B16"/>
    <w:rsid w:val="009A1BD1"/>
    <w:rsid w:val="009B2075"/>
    <w:rsid w:val="009C6FDA"/>
    <w:rsid w:val="009D16B3"/>
    <w:rsid w:val="009E07C4"/>
    <w:rsid w:val="009E1610"/>
    <w:rsid w:val="009F1EA4"/>
    <w:rsid w:val="009F463F"/>
    <w:rsid w:val="00A15821"/>
    <w:rsid w:val="00A27750"/>
    <w:rsid w:val="00A27D13"/>
    <w:rsid w:val="00A65E0F"/>
    <w:rsid w:val="00A92791"/>
    <w:rsid w:val="00A94338"/>
    <w:rsid w:val="00AA033F"/>
    <w:rsid w:val="00AA29F2"/>
    <w:rsid w:val="00AA4B1C"/>
    <w:rsid w:val="00AB783A"/>
    <w:rsid w:val="00AB7A1B"/>
    <w:rsid w:val="00AC35C1"/>
    <w:rsid w:val="00AD15B4"/>
    <w:rsid w:val="00AD548A"/>
    <w:rsid w:val="00AE3928"/>
    <w:rsid w:val="00AE4015"/>
    <w:rsid w:val="00AF585F"/>
    <w:rsid w:val="00B0242E"/>
    <w:rsid w:val="00B170D4"/>
    <w:rsid w:val="00B22DA3"/>
    <w:rsid w:val="00B23F72"/>
    <w:rsid w:val="00B36386"/>
    <w:rsid w:val="00B42AA5"/>
    <w:rsid w:val="00B46FD1"/>
    <w:rsid w:val="00B516C1"/>
    <w:rsid w:val="00B67E4D"/>
    <w:rsid w:val="00B71396"/>
    <w:rsid w:val="00B71480"/>
    <w:rsid w:val="00B7278F"/>
    <w:rsid w:val="00B768F3"/>
    <w:rsid w:val="00B8489D"/>
    <w:rsid w:val="00B9130C"/>
    <w:rsid w:val="00B9218A"/>
    <w:rsid w:val="00B9251E"/>
    <w:rsid w:val="00BB2B2A"/>
    <w:rsid w:val="00BB70CE"/>
    <w:rsid w:val="00BD584B"/>
    <w:rsid w:val="00BE09A2"/>
    <w:rsid w:val="00BE59C5"/>
    <w:rsid w:val="00C010E1"/>
    <w:rsid w:val="00C05D36"/>
    <w:rsid w:val="00C065EA"/>
    <w:rsid w:val="00C21500"/>
    <w:rsid w:val="00C3604A"/>
    <w:rsid w:val="00C431BF"/>
    <w:rsid w:val="00C4602E"/>
    <w:rsid w:val="00C56904"/>
    <w:rsid w:val="00C70A1B"/>
    <w:rsid w:val="00C75086"/>
    <w:rsid w:val="00C770D0"/>
    <w:rsid w:val="00C84B13"/>
    <w:rsid w:val="00CA0BD6"/>
    <w:rsid w:val="00CA1C39"/>
    <w:rsid w:val="00CA72E1"/>
    <w:rsid w:val="00CD118A"/>
    <w:rsid w:val="00CD13EC"/>
    <w:rsid w:val="00CD1837"/>
    <w:rsid w:val="00CD7DB8"/>
    <w:rsid w:val="00CE27EC"/>
    <w:rsid w:val="00CE5555"/>
    <w:rsid w:val="00CF1E0A"/>
    <w:rsid w:val="00CF5584"/>
    <w:rsid w:val="00CF7F14"/>
    <w:rsid w:val="00D003F8"/>
    <w:rsid w:val="00D04996"/>
    <w:rsid w:val="00D07EBD"/>
    <w:rsid w:val="00D120FD"/>
    <w:rsid w:val="00D14000"/>
    <w:rsid w:val="00D176BA"/>
    <w:rsid w:val="00D17D84"/>
    <w:rsid w:val="00D229EF"/>
    <w:rsid w:val="00D327CE"/>
    <w:rsid w:val="00D32D9E"/>
    <w:rsid w:val="00D36D31"/>
    <w:rsid w:val="00D45975"/>
    <w:rsid w:val="00D62526"/>
    <w:rsid w:val="00D6352D"/>
    <w:rsid w:val="00D73DA5"/>
    <w:rsid w:val="00D81622"/>
    <w:rsid w:val="00D915C6"/>
    <w:rsid w:val="00DB0F36"/>
    <w:rsid w:val="00DB20E4"/>
    <w:rsid w:val="00DC1909"/>
    <w:rsid w:val="00DD2E97"/>
    <w:rsid w:val="00DD3CDD"/>
    <w:rsid w:val="00DF1128"/>
    <w:rsid w:val="00DF4AFB"/>
    <w:rsid w:val="00E05DF5"/>
    <w:rsid w:val="00E270E2"/>
    <w:rsid w:val="00E37A39"/>
    <w:rsid w:val="00E4518D"/>
    <w:rsid w:val="00E5524F"/>
    <w:rsid w:val="00E83133"/>
    <w:rsid w:val="00E94C39"/>
    <w:rsid w:val="00EA6247"/>
    <w:rsid w:val="00EC0DDC"/>
    <w:rsid w:val="00EC31A1"/>
    <w:rsid w:val="00EC5B98"/>
    <w:rsid w:val="00ED6997"/>
    <w:rsid w:val="00ED7EA6"/>
    <w:rsid w:val="00EF13F2"/>
    <w:rsid w:val="00F0243B"/>
    <w:rsid w:val="00F0506D"/>
    <w:rsid w:val="00F35E6E"/>
    <w:rsid w:val="00F367A8"/>
    <w:rsid w:val="00F6183C"/>
    <w:rsid w:val="00F634A7"/>
    <w:rsid w:val="00F709EB"/>
    <w:rsid w:val="00F945AA"/>
    <w:rsid w:val="00FA1B56"/>
    <w:rsid w:val="00FC510B"/>
    <w:rsid w:val="00FD56F2"/>
    <w:rsid w:val="00FF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63922C2F"/>
  <w15:docId w15:val="{B424CCA0-75C2-493F-91D2-A87EEFEDB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6769FC"/>
    <w:rPr>
      <w:color w:val="800080" w:themeColor="followedHyperlink"/>
      <w:u w:val="single"/>
    </w:rPr>
  </w:style>
  <w:style w:type="paragraph" w:styleId="ListParagraph">
    <w:name w:val="List Paragraph"/>
    <w:basedOn w:val="Normal"/>
    <w:uiPriority w:val="34"/>
    <w:qFormat/>
    <w:rsid w:val="006237AB"/>
    <w:pPr>
      <w:ind w:left="720"/>
      <w:contextualSpacing/>
    </w:pPr>
  </w:style>
  <w:style w:type="character" w:customStyle="1" w:styleId="UnresolvedMention1">
    <w:name w:val="Unresolved Mention1"/>
    <w:basedOn w:val="DefaultParagraphFont"/>
    <w:uiPriority w:val="99"/>
    <w:semiHidden/>
    <w:unhideWhenUsed/>
    <w:rsid w:val="00323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6846">
      <w:bodyDiv w:val="1"/>
      <w:marLeft w:val="0"/>
      <w:marRight w:val="0"/>
      <w:marTop w:val="0"/>
      <w:marBottom w:val="0"/>
      <w:divBdr>
        <w:top w:val="none" w:sz="0" w:space="0" w:color="auto"/>
        <w:left w:val="none" w:sz="0" w:space="0" w:color="auto"/>
        <w:bottom w:val="none" w:sz="0" w:space="0" w:color="auto"/>
        <w:right w:val="none" w:sz="0" w:space="0" w:color="auto"/>
      </w:divBdr>
    </w:div>
    <w:div w:id="52312255">
      <w:bodyDiv w:val="1"/>
      <w:marLeft w:val="0"/>
      <w:marRight w:val="0"/>
      <w:marTop w:val="0"/>
      <w:marBottom w:val="0"/>
      <w:divBdr>
        <w:top w:val="none" w:sz="0" w:space="0" w:color="auto"/>
        <w:left w:val="none" w:sz="0" w:space="0" w:color="auto"/>
        <w:bottom w:val="none" w:sz="0" w:space="0" w:color="auto"/>
        <w:right w:val="none" w:sz="0" w:space="0" w:color="auto"/>
      </w:divBdr>
    </w:div>
    <w:div w:id="178084854">
      <w:bodyDiv w:val="1"/>
      <w:marLeft w:val="0"/>
      <w:marRight w:val="0"/>
      <w:marTop w:val="0"/>
      <w:marBottom w:val="0"/>
      <w:divBdr>
        <w:top w:val="none" w:sz="0" w:space="0" w:color="auto"/>
        <w:left w:val="none" w:sz="0" w:space="0" w:color="auto"/>
        <w:bottom w:val="none" w:sz="0" w:space="0" w:color="auto"/>
        <w:right w:val="none" w:sz="0" w:space="0" w:color="auto"/>
      </w:divBdr>
    </w:div>
    <w:div w:id="196743714">
      <w:bodyDiv w:val="1"/>
      <w:marLeft w:val="0"/>
      <w:marRight w:val="0"/>
      <w:marTop w:val="0"/>
      <w:marBottom w:val="0"/>
      <w:divBdr>
        <w:top w:val="none" w:sz="0" w:space="0" w:color="auto"/>
        <w:left w:val="none" w:sz="0" w:space="0" w:color="auto"/>
        <w:bottom w:val="none" w:sz="0" w:space="0" w:color="auto"/>
        <w:right w:val="none" w:sz="0" w:space="0" w:color="auto"/>
      </w:divBdr>
    </w:div>
    <w:div w:id="283510891">
      <w:bodyDiv w:val="1"/>
      <w:marLeft w:val="0"/>
      <w:marRight w:val="0"/>
      <w:marTop w:val="0"/>
      <w:marBottom w:val="0"/>
      <w:divBdr>
        <w:top w:val="none" w:sz="0" w:space="0" w:color="auto"/>
        <w:left w:val="none" w:sz="0" w:space="0" w:color="auto"/>
        <w:bottom w:val="none" w:sz="0" w:space="0" w:color="auto"/>
        <w:right w:val="none" w:sz="0" w:space="0" w:color="auto"/>
      </w:divBdr>
    </w:div>
    <w:div w:id="349915124">
      <w:bodyDiv w:val="1"/>
      <w:marLeft w:val="0"/>
      <w:marRight w:val="0"/>
      <w:marTop w:val="0"/>
      <w:marBottom w:val="0"/>
      <w:divBdr>
        <w:top w:val="none" w:sz="0" w:space="0" w:color="auto"/>
        <w:left w:val="none" w:sz="0" w:space="0" w:color="auto"/>
        <w:bottom w:val="none" w:sz="0" w:space="0" w:color="auto"/>
        <w:right w:val="none" w:sz="0" w:space="0" w:color="auto"/>
      </w:divBdr>
    </w:div>
    <w:div w:id="426654476">
      <w:bodyDiv w:val="1"/>
      <w:marLeft w:val="0"/>
      <w:marRight w:val="0"/>
      <w:marTop w:val="0"/>
      <w:marBottom w:val="0"/>
      <w:divBdr>
        <w:top w:val="none" w:sz="0" w:space="0" w:color="auto"/>
        <w:left w:val="none" w:sz="0" w:space="0" w:color="auto"/>
        <w:bottom w:val="none" w:sz="0" w:space="0" w:color="auto"/>
        <w:right w:val="none" w:sz="0" w:space="0" w:color="auto"/>
      </w:divBdr>
    </w:div>
    <w:div w:id="566232155">
      <w:bodyDiv w:val="1"/>
      <w:marLeft w:val="0"/>
      <w:marRight w:val="0"/>
      <w:marTop w:val="0"/>
      <w:marBottom w:val="0"/>
      <w:divBdr>
        <w:top w:val="none" w:sz="0" w:space="0" w:color="auto"/>
        <w:left w:val="none" w:sz="0" w:space="0" w:color="auto"/>
        <w:bottom w:val="none" w:sz="0" w:space="0" w:color="auto"/>
        <w:right w:val="none" w:sz="0" w:space="0" w:color="auto"/>
      </w:divBdr>
    </w:div>
    <w:div w:id="914516069">
      <w:bodyDiv w:val="1"/>
      <w:marLeft w:val="0"/>
      <w:marRight w:val="0"/>
      <w:marTop w:val="0"/>
      <w:marBottom w:val="0"/>
      <w:divBdr>
        <w:top w:val="none" w:sz="0" w:space="0" w:color="auto"/>
        <w:left w:val="none" w:sz="0" w:space="0" w:color="auto"/>
        <w:bottom w:val="none" w:sz="0" w:space="0" w:color="auto"/>
        <w:right w:val="none" w:sz="0" w:space="0" w:color="auto"/>
      </w:divBdr>
    </w:div>
    <w:div w:id="930890320">
      <w:bodyDiv w:val="1"/>
      <w:marLeft w:val="0"/>
      <w:marRight w:val="0"/>
      <w:marTop w:val="0"/>
      <w:marBottom w:val="0"/>
      <w:divBdr>
        <w:top w:val="none" w:sz="0" w:space="0" w:color="auto"/>
        <w:left w:val="none" w:sz="0" w:space="0" w:color="auto"/>
        <w:bottom w:val="none" w:sz="0" w:space="0" w:color="auto"/>
        <w:right w:val="none" w:sz="0" w:space="0" w:color="auto"/>
      </w:divBdr>
    </w:div>
    <w:div w:id="958611327">
      <w:bodyDiv w:val="1"/>
      <w:marLeft w:val="0"/>
      <w:marRight w:val="0"/>
      <w:marTop w:val="0"/>
      <w:marBottom w:val="0"/>
      <w:divBdr>
        <w:top w:val="none" w:sz="0" w:space="0" w:color="auto"/>
        <w:left w:val="none" w:sz="0" w:space="0" w:color="auto"/>
        <w:bottom w:val="none" w:sz="0" w:space="0" w:color="auto"/>
        <w:right w:val="none" w:sz="0" w:space="0" w:color="auto"/>
      </w:divBdr>
    </w:div>
    <w:div w:id="136023093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1191761">
      <w:bodyDiv w:val="1"/>
      <w:marLeft w:val="0"/>
      <w:marRight w:val="0"/>
      <w:marTop w:val="0"/>
      <w:marBottom w:val="0"/>
      <w:divBdr>
        <w:top w:val="none" w:sz="0" w:space="0" w:color="auto"/>
        <w:left w:val="none" w:sz="0" w:space="0" w:color="auto"/>
        <w:bottom w:val="none" w:sz="0" w:space="0" w:color="auto"/>
        <w:right w:val="none" w:sz="0" w:space="0" w:color="auto"/>
      </w:divBdr>
    </w:div>
    <w:div w:id="1927956935">
      <w:bodyDiv w:val="1"/>
      <w:marLeft w:val="0"/>
      <w:marRight w:val="0"/>
      <w:marTop w:val="0"/>
      <w:marBottom w:val="0"/>
      <w:divBdr>
        <w:top w:val="none" w:sz="0" w:space="0" w:color="auto"/>
        <w:left w:val="none" w:sz="0" w:space="0" w:color="auto"/>
        <w:bottom w:val="none" w:sz="0" w:space="0" w:color="auto"/>
        <w:right w:val="none" w:sz="0" w:space="0" w:color="auto"/>
      </w:divBdr>
    </w:div>
    <w:div w:id="193817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logchiasekienthuc.com/thu-thuat-internet/tcp-la-gi-va-udp-la-gi.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kns.vn/client-server-la-g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ebsitehcm.com/thuat-toan-ma-hoa-khoi-block-ciph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BDFB3-CEB1-4BC5-9233-EC885BC1D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1101</TotalTime>
  <Pages>24</Pages>
  <Words>3502</Words>
  <Characters>19965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Tuấn Thông Lê</cp:lastModifiedBy>
  <cp:revision>125</cp:revision>
  <cp:lastPrinted>2014-05-12T14:36:00Z</cp:lastPrinted>
  <dcterms:created xsi:type="dcterms:W3CDTF">2023-04-01T17:53:00Z</dcterms:created>
  <dcterms:modified xsi:type="dcterms:W3CDTF">2023-04-05T17:31:00Z</dcterms:modified>
</cp:coreProperties>
</file>